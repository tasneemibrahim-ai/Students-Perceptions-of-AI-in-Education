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CC4806" w14:textId="0562B4BE" w:rsidR="009C3F09" w:rsidRDefault="009C3F09" w:rsidP="009C3F09">
      <w:pPr>
        <w:jc w:val="center"/>
        <w:rPr>
          <w:color w:val="FF0000"/>
        </w:rPr>
      </w:pPr>
      <w:r>
        <w:rPr>
          <w:noProof/>
          <w:color w:val="FF0000"/>
        </w:rPr>
        <w:drawing>
          <wp:inline distT="0" distB="0" distL="0" distR="0" wp14:anchorId="295090B5" wp14:editId="1197BE0D">
            <wp:extent cx="2723515" cy="174053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3515" cy="1740535"/>
                    </a:xfrm>
                    <a:prstGeom prst="rect">
                      <a:avLst/>
                    </a:prstGeom>
                    <a:noFill/>
                    <a:ln>
                      <a:noFill/>
                    </a:ln>
                  </pic:spPr>
                </pic:pic>
              </a:graphicData>
            </a:graphic>
          </wp:inline>
        </w:drawing>
      </w:r>
    </w:p>
    <w:p w14:paraId="41F3C09B" w14:textId="77777777" w:rsidR="009C3F09" w:rsidRDefault="009C3F09" w:rsidP="009C3F09">
      <w:pPr>
        <w:pStyle w:val="Heading1"/>
        <w:jc w:val="center"/>
        <w:rPr>
          <w:b/>
          <w:bCs/>
          <w:color w:val="C00000"/>
          <w:rtl/>
        </w:rPr>
      </w:pPr>
      <w:r>
        <w:rPr>
          <w:b/>
          <w:bCs/>
          <w:color w:val="C00000"/>
        </w:rPr>
        <w:t>Report in</w:t>
      </w:r>
    </w:p>
    <w:p w14:paraId="3F30DD84" w14:textId="77777777" w:rsidR="009C3F09" w:rsidRDefault="009C3F09" w:rsidP="009C3F09">
      <w:pPr>
        <w:rPr>
          <w:color w:val="auto"/>
        </w:rPr>
      </w:pPr>
    </w:p>
    <w:p w14:paraId="50AED74F" w14:textId="3B8955B3" w:rsidR="009C3F09" w:rsidRDefault="007936A5" w:rsidP="009C3F09">
      <w:pPr>
        <w:jc w:val="center"/>
        <w:rPr>
          <w:b/>
          <w:bCs/>
          <w:sz w:val="36"/>
          <w:szCs w:val="36"/>
          <w:rtl/>
        </w:rPr>
      </w:pPr>
      <w:r>
        <w:rPr>
          <w:b/>
          <w:bCs/>
          <w:sz w:val="36"/>
          <w:szCs w:val="36"/>
        </w:rPr>
        <w:t>Probability</w:t>
      </w:r>
      <w:r w:rsidR="009C3F09">
        <w:rPr>
          <w:b/>
          <w:bCs/>
          <w:sz w:val="36"/>
          <w:szCs w:val="36"/>
        </w:rPr>
        <w:t xml:space="preserve"> project </w:t>
      </w:r>
    </w:p>
    <w:p w14:paraId="5E86E10B" w14:textId="77777777" w:rsidR="009C3F09" w:rsidRDefault="009C3F09" w:rsidP="009C3F09">
      <w:pPr>
        <w:rPr>
          <w:b/>
          <w:bCs/>
          <w:sz w:val="24"/>
          <w:szCs w:val="24"/>
        </w:rPr>
      </w:pPr>
    </w:p>
    <w:p w14:paraId="777439AF" w14:textId="25E53774" w:rsidR="009C3F09" w:rsidRDefault="009C3F09" w:rsidP="009C3F0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0"/>
          <w:szCs w:val="40"/>
          <w:lang w:val="en"/>
        </w:rPr>
      </w:pPr>
      <w:proofErr w:type="gramStart"/>
      <w:r>
        <w:rPr>
          <w:rFonts w:ascii="inherit" w:eastAsia="Times New Roman" w:hAnsi="inherit" w:cs="Courier New"/>
          <w:color w:val="202124"/>
          <w:sz w:val="42"/>
          <w:szCs w:val="42"/>
          <w:lang w:val="en"/>
        </w:rPr>
        <w:t xml:space="preserve">Instructor </w:t>
      </w:r>
      <w:r>
        <w:rPr>
          <w:sz w:val="24"/>
          <w:szCs w:val="24"/>
          <w:lang w:val="en"/>
        </w:rPr>
        <w:t xml:space="preserve"> </w:t>
      </w:r>
      <w:r>
        <w:rPr>
          <w:rFonts w:ascii="inherit" w:hAnsi="inherit"/>
          <w:sz w:val="40"/>
          <w:szCs w:val="40"/>
        </w:rPr>
        <w:t>:</w:t>
      </w:r>
      <w:proofErr w:type="gramEnd"/>
      <w:r>
        <w:rPr>
          <w:sz w:val="24"/>
          <w:szCs w:val="24"/>
        </w:rPr>
        <w:t xml:space="preserve"> </w:t>
      </w:r>
      <w:r>
        <w:rPr>
          <w:rFonts w:ascii="inherit" w:eastAsia="Times New Roman" w:hAnsi="inherit" w:cs="Courier New"/>
          <w:color w:val="202124"/>
          <w:sz w:val="42"/>
          <w:szCs w:val="42"/>
          <w:lang w:val="en"/>
        </w:rPr>
        <w:t xml:space="preserve"> </w:t>
      </w:r>
      <w:r>
        <w:rPr>
          <w:rFonts w:ascii="inherit" w:eastAsia="Times New Roman" w:hAnsi="inherit" w:cs="Courier New"/>
          <w:color w:val="202124"/>
          <w:sz w:val="40"/>
          <w:szCs w:val="40"/>
          <w:lang w:val="en"/>
        </w:rPr>
        <w:t>Dr. Mervat Mikhael</w:t>
      </w:r>
    </w:p>
    <w:p w14:paraId="40D5F4D9" w14:textId="77777777" w:rsidR="009C3F09" w:rsidRDefault="009C3F09" w:rsidP="009C3F09">
      <w:pPr>
        <w:rPr>
          <w:color w:val="auto"/>
          <w:lang w:val="en"/>
        </w:rPr>
      </w:pPr>
    </w:p>
    <w:p w14:paraId="6B1EEF7D" w14:textId="77777777" w:rsidR="009C3F09" w:rsidRDefault="009C3F09" w:rsidP="009C3F0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Pr>
          <w:rFonts w:ascii="inherit" w:eastAsia="Times New Roman" w:hAnsi="inherit" w:cs="Courier New"/>
          <w:color w:val="202124"/>
          <w:sz w:val="42"/>
          <w:szCs w:val="42"/>
          <w:lang w:val="en"/>
        </w:rPr>
        <w:t xml:space="preserve">Student </w:t>
      </w:r>
      <w:proofErr w:type="gramStart"/>
      <w:r>
        <w:rPr>
          <w:rFonts w:ascii="inherit" w:eastAsia="Times New Roman" w:hAnsi="inherit" w:cs="Courier New"/>
          <w:color w:val="202124"/>
          <w:sz w:val="42"/>
          <w:szCs w:val="42"/>
          <w:lang w:val="en"/>
        </w:rPr>
        <w:t>name :</w:t>
      </w:r>
      <w:proofErr w:type="gramEnd"/>
      <w:r>
        <w:rPr>
          <w:rFonts w:ascii="inherit" w:eastAsia="Times New Roman" w:hAnsi="inherit" w:cs="Courier New"/>
          <w:color w:val="202124"/>
          <w:sz w:val="36"/>
          <w:szCs w:val="36"/>
          <w:lang w:val="en"/>
        </w:rPr>
        <w:t xml:space="preserve"> Tasneem Ibrahim Hassan Mohamed </w:t>
      </w:r>
    </w:p>
    <w:p w14:paraId="1CD67344" w14:textId="77777777" w:rsidR="009C3F09" w:rsidRDefault="009C3F09" w:rsidP="009C3F0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Pr>
          <w:rFonts w:ascii="inherit" w:eastAsia="Times New Roman" w:hAnsi="inherit" w:cs="Courier New"/>
          <w:color w:val="202124"/>
          <w:sz w:val="36"/>
          <w:szCs w:val="36"/>
          <w:lang w:val="en"/>
        </w:rPr>
        <w:tab/>
      </w:r>
      <w:r>
        <w:rPr>
          <w:rFonts w:ascii="inherit" w:eastAsia="Times New Roman" w:hAnsi="inherit" w:cs="Courier New"/>
          <w:color w:val="202124"/>
          <w:sz w:val="36"/>
          <w:szCs w:val="36"/>
          <w:lang w:val="en"/>
        </w:rPr>
        <w:tab/>
      </w:r>
      <w:r>
        <w:rPr>
          <w:rFonts w:ascii="inherit" w:eastAsia="Times New Roman" w:hAnsi="inherit" w:cs="Courier New"/>
          <w:color w:val="202124"/>
          <w:sz w:val="36"/>
          <w:szCs w:val="36"/>
          <w:lang w:val="en"/>
        </w:rPr>
        <w:tab/>
      </w:r>
    </w:p>
    <w:p w14:paraId="6A10BE0F" w14:textId="77777777" w:rsidR="009C3F09" w:rsidRDefault="009C3F09" w:rsidP="009C3F0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Pr>
          <w:rFonts w:ascii="inherit" w:eastAsia="Times New Roman" w:hAnsi="inherit" w:cs="Courier New"/>
          <w:color w:val="202124"/>
          <w:sz w:val="42"/>
          <w:szCs w:val="42"/>
          <w:lang w:val="en"/>
        </w:rPr>
        <w:t xml:space="preserve">Student’s </w:t>
      </w:r>
      <w:proofErr w:type="gramStart"/>
      <w:r>
        <w:rPr>
          <w:rFonts w:ascii="inherit" w:eastAsia="Times New Roman" w:hAnsi="inherit" w:cs="Courier New"/>
          <w:color w:val="202124"/>
          <w:sz w:val="42"/>
          <w:szCs w:val="42"/>
          <w:lang w:val="en"/>
        </w:rPr>
        <w:t>ID :</w:t>
      </w:r>
      <w:proofErr w:type="gramEnd"/>
      <w:r>
        <w:rPr>
          <w:rFonts w:ascii="inherit" w:eastAsia="Times New Roman" w:hAnsi="inherit" w:cs="Courier New"/>
          <w:color w:val="202124"/>
          <w:sz w:val="42"/>
          <w:szCs w:val="42"/>
          <w:lang w:val="en"/>
        </w:rPr>
        <w:t xml:space="preserve">  </w:t>
      </w:r>
      <w:r>
        <w:rPr>
          <w:rFonts w:ascii="inherit" w:eastAsia="Times New Roman" w:hAnsi="inherit" w:cs="Courier New"/>
          <w:color w:val="202124"/>
          <w:sz w:val="36"/>
          <w:szCs w:val="36"/>
          <w:lang w:val="en"/>
        </w:rPr>
        <w:t>22101382</w:t>
      </w:r>
    </w:p>
    <w:p w14:paraId="1F5834CC" w14:textId="77777777" w:rsidR="009C3F09" w:rsidRDefault="009C3F09" w:rsidP="009C3F0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val="en"/>
        </w:rPr>
      </w:pPr>
      <w:proofErr w:type="gramStart"/>
      <w:r>
        <w:rPr>
          <w:rFonts w:ascii="inherit" w:eastAsia="Times New Roman" w:hAnsi="inherit" w:cs="Courier New"/>
          <w:color w:val="202124"/>
          <w:sz w:val="42"/>
          <w:szCs w:val="42"/>
          <w:lang w:val="en"/>
        </w:rPr>
        <w:t>Faculty :</w:t>
      </w:r>
      <w:proofErr w:type="gramEnd"/>
      <w:r>
        <w:rPr>
          <w:rFonts w:ascii="inherit" w:eastAsia="Times New Roman" w:hAnsi="inherit" w:cs="Courier New"/>
          <w:color w:val="202124"/>
          <w:sz w:val="42"/>
          <w:szCs w:val="42"/>
          <w:lang w:val="en"/>
        </w:rPr>
        <w:t xml:space="preserve"> </w:t>
      </w:r>
      <w:r>
        <w:rPr>
          <w:rFonts w:ascii="inherit" w:eastAsia="Times New Roman" w:hAnsi="inherit" w:cs="Courier New"/>
          <w:color w:val="202124"/>
          <w:sz w:val="36"/>
          <w:szCs w:val="36"/>
          <w:lang w:val="en"/>
        </w:rPr>
        <w:t>Computer science and engineering (CSE)</w:t>
      </w:r>
    </w:p>
    <w:p w14:paraId="15EE2671" w14:textId="77777777" w:rsidR="009C3F09" w:rsidRDefault="009C3F09" w:rsidP="009C3F0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proofErr w:type="gramStart"/>
      <w:r>
        <w:rPr>
          <w:rFonts w:ascii="inherit" w:eastAsia="Times New Roman" w:hAnsi="inherit" w:cs="Courier New"/>
          <w:color w:val="202124"/>
          <w:sz w:val="42"/>
          <w:szCs w:val="42"/>
          <w:lang w:val="en"/>
        </w:rPr>
        <w:t>Level :</w:t>
      </w:r>
      <w:proofErr w:type="gramEnd"/>
      <w:r>
        <w:rPr>
          <w:rFonts w:ascii="inherit" w:eastAsia="Times New Roman" w:hAnsi="inherit" w:cs="Courier New"/>
          <w:color w:val="202124"/>
          <w:sz w:val="42"/>
          <w:szCs w:val="42"/>
          <w:lang w:val="en"/>
        </w:rPr>
        <w:t xml:space="preserve"> </w:t>
      </w:r>
      <w:r>
        <w:rPr>
          <w:rFonts w:ascii="inherit" w:eastAsia="Times New Roman" w:hAnsi="inherit" w:cs="Courier New"/>
          <w:color w:val="202124"/>
          <w:sz w:val="36"/>
          <w:szCs w:val="36"/>
          <w:lang w:val="en"/>
        </w:rPr>
        <w:t>Two</w:t>
      </w:r>
    </w:p>
    <w:p w14:paraId="6C457698" w14:textId="77777777" w:rsidR="009C3F09" w:rsidRPr="007936A5" w:rsidRDefault="009C3F09" w:rsidP="009C3F0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8"/>
          <w:szCs w:val="48"/>
          <w:lang w:val="en"/>
        </w:rPr>
      </w:pPr>
      <w:proofErr w:type="gramStart"/>
      <w:r>
        <w:rPr>
          <w:rFonts w:ascii="inherit" w:eastAsia="Times New Roman" w:hAnsi="inherit" w:cs="Courier New"/>
          <w:color w:val="202124"/>
          <w:sz w:val="36"/>
          <w:szCs w:val="36"/>
          <w:lang w:val="en"/>
        </w:rPr>
        <w:t>Semester :</w:t>
      </w:r>
      <w:proofErr w:type="gramEnd"/>
      <w:r>
        <w:rPr>
          <w:rFonts w:ascii="inherit" w:eastAsia="Times New Roman" w:hAnsi="inherit" w:cs="Courier New"/>
          <w:color w:val="202124"/>
          <w:sz w:val="36"/>
          <w:szCs w:val="36"/>
          <w:lang w:val="en"/>
        </w:rPr>
        <w:t xml:space="preserve"> Spring 2024</w:t>
      </w:r>
    </w:p>
    <w:p w14:paraId="3FE3923D" w14:textId="1F6088AC" w:rsidR="009C3F09" w:rsidRPr="007936A5" w:rsidRDefault="007936A5" w:rsidP="007936A5">
      <w:pPr>
        <w:rPr>
          <w:sz w:val="40"/>
          <w:szCs w:val="40"/>
        </w:rPr>
      </w:pPr>
      <w:r w:rsidRPr="007936A5">
        <w:rPr>
          <w:rFonts w:ascii="inherit" w:hAnsi="inherit"/>
          <w:sz w:val="40"/>
          <w:szCs w:val="40"/>
          <w:highlight w:val="lightGray"/>
        </w:rPr>
        <w:t>Course name</w:t>
      </w:r>
      <w:r w:rsidRPr="007936A5">
        <w:rPr>
          <w:sz w:val="40"/>
          <w:szCs w:val="40"/>
          <w:highlight w:val="lightGray"/>
        </w:rPr>
        <w:t xml:space="preserve"> </w:t>
      </w:r>
      <w:r w:rsidRPr="007936A5">
        <w:rPr>
          <w:rFonts w:ascii="inherit" w:hAnsi="inherit"/>
          <w:sz w:val="40"/>
          <w:szCs w:val="40"/>
          <w:highlight w:val="lightGray"/>
        </w:rPr>
        <w:t>:</w:t>
      </w:r>
      <w:r w:rsidRPr="007936A5">
        <w:rPr>
          <w:sz w:val="40"/>
          <w:szCs w:val="40"/>
          <w:highlight w:val="lightGray"/>
        </w:rPr>
        <w:t xml:space="preserve"> </w:t>
      </w:r>
      <w:r w:rsidRPr="007936A5">
        <w:rPr>
          <w:rFonts w:ascii="inherit" w:hAnsi="inherit"/>
          <w:sz w:val="40"/>
          <w:szCs w:val="40"/>
          <w:highlight w:val="lightGray"/>
        </w:rPr>
        <w:t>Probability</w:t>
      </w:r>
      <w:r w:rsidR="007E1C6E">
        <w:rPr>
          <w:rFonts w:ascii="inherit" w:hAnsi="inherit"/>
          <w:sz w:val="40"/>
          <w:szCs w:val="40"/>
          <w:highlight w:val="lightGray"/>
        </w:rPr>
        <w:t xml:space="preserve"> </w:t>
      </w:r>
      <w:bookmarkStart w:id="0" w:name="_GoBack"/>
      <w:bookmarkEnd w:id="0"/>
    </w:p>
    <w:p w14:paraId="186E1317" w14:textId="77777777" w:rsidR="009C3F09" w:rsidRDefault="009C3F09" w:rsidP="009C3F09">
      <w:pPr>
        <w:rPr>
          <w:color w:val="auto"/>
        </w:rPr>
      </w:pPr>
    </w:p>
    <w:p w14:paraId="5FDF5B54" w14:textId="56CBAF1F" w:rsidR="00C6554A" w:rsidRDefault="00BB3161" w:rsidP="00C6554A">
      <w:pPr>
        <w:pStyle w:val="Heading1"/>
      </w:pPr>
      <w:r w:rsidRPr="00BB3161">
        <w:lastRenderedPageBreak/>
        <w:t>What is the problem statement that you see in this dataset?</w:t>
      </w:r>
    </w:p>
    <w:p w14:paraId="769D05E3" w14:textId="6630951A" w:rsidR="00C6554A" w:rsidRDefault="00BB3161" w:rsidP="00BB3161">
      <w:pPr>
        <w:rPr>
          <w:color w:val="auto"/>
        </w:rPr>
      </w:pPr>
      <w:r w:rsidRPr="00BB3161">
        <w:rPr>
          <w:color w:val="auto"/>
        </w:rPr>
        <w:t xml:space="preserve"> The problem statement that can be identified from this dataset is to understand the perceptions and attitudes of students towards the integration of AI technologies in education. Specifically, the dataset aims to identify students' familiarity with AI, their opinions on the potential benefits and drawbacks of AI in education, and their expectations regarding the role of AI in their academic and professional lives.</w:t>
      </w:r>
    </w:p>
    <w:p w14:paraId="6C30E5DD" w14:textId="2AD33518" w:rsidR="00BB3161" w:rsidRPr="00BB3161" w:rsidRDefault="00BB3161" w:rsidP="00BB3161">
      <w:pPr>
        <w:rPr>
          <w:color w:val="auto"/>
        </w:rPr>
      </w:pPr>
    </w:p>
    <w:p w14:paraId="02CBB580" w14:textId="34423C6E" w:rsidR="00BB3161" w:rsidRPr="00BB3161" w:rsidRDefault="00BB3161" w:rsidP="00BB3161">
      <w:pPr>
        <w:rPr>
          <w:rFonts w:asciiTheme="majorHAnsi" w:hAnsiTheme="majorHAnsi"/>
          <w:color w:val="007789" w:themeColor="accent1" w:themeShade="BF"/>
          <w:sz w:val="28"/>
          <w:szCs w:val="28"/>
        </w:rPr>
      </w:pPr>
      <w:r w:rsidRPr="00BB3161">
        <w:rPr>
          <w:rFonts w:asciiTheme="majorHAnsi" w:hAnsiTheme="majorHAnsi"/>
          <w:color w:val="007789" w:themeColor="accent1" w:themeShade="BF"/>
          <w:sz w:val="28"/>
          <w:szCs w:val="28"/>
        </w:rPr>
        <w:t>Summary the data of the dataset that you will download it. Find the mean, median, standard deviation and mode for the specific column you will take a decision for it.</w:t>
      </w:r>
    </w:p>
    <w:p w14:paraId="05816ADF" w14:textId="1619D2B6" w:rsidR="00BB3161" w:rsidRPr="00BB3161" w:rsidRDefault="00BB3161" w:rsidP="00BB3161">
      <w:pPr>
        <w:rPr>
          <w:color w:val="auto"/>
        </w:rPr>
      </w:pPr>
      <w:r w:rsidRPr="00BB3161">
        <w:rPr>
          <w:color w:val="auto"/>
        </w:rPr>
        <w:t>this project shows a dataset contains survey data collected from undergraduate students enrolled in the 2nd and 3rd year of the study of the faculty of cybernetics, statistics and Economic informatics from various universities and colleges worldwide</w:t>
      </w:r>
    </w:p>
    <w:p w14:paraId="50EDAFFF" w14:textId="6F9E38B0" w:rsidR="00BB3161" w:rsidRPr="00BB3161" w:rsidRDefault="00BB3161" w:rsidP="00BB3161">
      <w:pPr>
        <w:rPr>
          <w:color w:val="auto"/>
        </w:rPr>
      </w:pPr>
      <w:r w:rsidRPr="00BB3161">
        <w:rPr>
          <w:color w:val="auto"/>
        </w:rPr>
        <w:t>The survey aimed to understand students' perceptions of artificial intelligence (AI technologies) in education.</w:t>
      </w:r>
    </w:p>
    <w:p w14:paraId="4985B250" w14:textId="77777777" w:rsidR="00BB3161" w:rsidRPr="00BB3161" w:rsidRDefault="00BB3161" w:rsidP="00BB3161">
      <w:pPr>
        <w:rPr>
          <w:color w:val="auto"/>
        </w:rPr>
      </w:pPr>
      <w:r w:rsidRPr="00BB3161">
        <w:rPr>
          <w:color w:val="auto"/>
        </w:rPr>
        <w:t>The dataset includes demographic information, such as age, gender, and educational level, as well as questions related to students' perceptions of AI in education.</w:t>
      </w:r>
    </w:p>
    <w:p w14:paraId="29167763" w14:textId="7DA242B2" w:rsidR="00BB3161" w:rsidRDefault="00BB3161" w:rsidP="00BB3161">
      <w:pPr>
        <w:rPr>
          <w:color w:val="auto"/>
        </w:rPr>
      </w:pPr>
      <w:r w:rsidRPr="00BB3161">
        <w:rPr>
          <w:color w:val="auto"/>
        </w:rPr>
        <w:t xml:space="preserve">By analyzing this dataset, we can gain valuable insights into students' perceptions of AI in education and identify areas </w:t>
      </w:r>
    </w:p>
    <w:tbl>
      <w:tblPr>
        <w:tblStyle w:val="TableGrid"/>
        <w:tblW w:w="0" w:type="auto"/>
        <w:tblLook w:val="04A0" w:firstRow="1" w:lastRow="0" w:firstColumn="1" w:lastColumn="0" w:noHBand="0" w:noVBand="1"/>
      </w:tblPr>
      <w:tblGrid>
        <w:gridCol w:w="8630"/>
      </w:tblGrid>
      <w:tr w:rsidR="00BB3161" w14:paraId="122938CE" w14:textId="77777777" w:rsidTr="00BB3161">
        <w:trPr>
          <w:trHeight w:val="623"/>
        </w:trPr>
        <w:tc>
          <w:tcPr>
            <w:tcW w:w="8630" w:type="dxa"/>
          </w:tcPr>
          <w:p w14:paraId="1A92F0B6" w14:textId="3998B454" w:rsidR="00BB3161" w:rsidRPr="00BB3161" w:rsidRDefault="00465A4B" w:rsidP="00BB3161">
            <w:pPr>
              <w:rPr>
                <w:sz w:val="28"/>
                <w:szCs w:val="28"/>
              </w:rPr>
            </w:pPr>
            <w:r>
              <w:rPr>
                <w:rFonts w:asciiTheme="majorHAnsi" w:hAnsiTheme="majorHAnsi"/>
                <w:color w:val="007789" w:themeColor="accent1" w:themeShade="BF"/>
                <w:sz w:val="28"/>
                <w:szCs w:val="28"/>
              </w:rPr>
              <w:t>S</w:t>
            </w:r>
            <w:r w:rsidR="00BB3161" w:rsidRPr="00BB3161">
              <w:rPr>
                <w:rFonts w:asciiTheme="majorHAnsi" w:hAnsiTheme="majorHAnsi"/>
                <w:color w:val="007789" w:themeColor="accent1" w:themeShade="BF"/>
                <w:sz w:val="28"/>
                <w:szCs w:val="28"/>
              </w:rPr>
              <w:t xml:space="preserve">pecific column </w:t>
            </w:r>
            <w:r w:rsidR="00BB3161">
              <w:rPr>
                <w:sz w:val="28"/>
                <w:szCs w:val="28"/>
              </w:rPr>
              <w:t>Q1=c(8,7,5,5,4,5,7,6,6,4,4,6,9,9,7,6,1,8,7,6,6,7,7,5,4,5,7,3,6,5,5,6,5,7,6,8,10,8,7,7,7,5,8,5,6,3,8,7,9,7,3,4,7,5,5,6,5,8,4,5,6,4,8,6,7,5,8,1,6,4,9,10,8,6,5,4,7,4,4,8,8,3,7,5,6,1,8,6,9,2,2)</w:t>
            </w:r>
          </w:p>
        </w:tc>
      </w:tr>
      <w:tr w:rsidR="00BB3161" w14:paraId="6E196505" w14:textId="77777777" w:rsidTr="00BB3161">
        <w:trPr>
          <w:trHeight w:val="201"/>
        </w:trPr>
        <w:tc>
          <w:tcPr>
            <w:tcW w:w="8630" w:type="dxa"/>
          </w:tcPr>
          <w:p w14:paraId="1F114727" w14:textId="7977022D" w:rsidR="00BB3161" w:rsidRDefault="00465A4B" w:rsidP="00BB3161">
            <w:pPr>
              <w:rPr>
                <w:sz w:val="28"/>
                <w:szCs w:val="28"/>
              </w:rPr>
            </w:pPr>
            <w:r>
              <w:rPr>
                <w:rFonts w:asciiTheme="majorHAnsi" w:hAnsiTheme="majorHAnsi"/>
                <w:color w:val="007789" w:themeColor="accent1" w:themeShade="BF"/>
                <w:sz w:val="28"/>
                <w:szCs w:val="28"/>
              </w:rPr>
              <w:t>M</w:t>
            </w:r>
            <w:r w:rsidR="00BB3161" w:rsidRPr="00BB3161">
              <w:rPr>
                <w:rFonts w:asciiTheme="majorHAnsi" w:hAnsiTheme="majorHAnsi"/>
                <w:color w:val="007789" w:themeColor="accent1" w:themeShade="BF"/>
                <w:sz w:val="28"/>
                <w:szCs w:val="28"/>
              </w:rPr>
              <w:t>ean</w:t>
            </w:r>
          </w:p>
          <w:p w14:paraId="527503A3" w14:textId="2A5B58B1" w:rsidR="00BB3161" w:rsidRPr="00BB3161" w:rsidRDefault="00BB3161" w:rsidP="00BB3161">
            <w:pPr>
              <w:rPr>
                <w:sz w:val="28"/>
                <w:szCs w:val="28"/>
              </w:rPr>
            </w:pPr>
            <w:r>
              <w:rPr>
                <w:sz w:val="28"/>
                <w:szCs w:val="28"/>
              </w:rPr>
              <w:t>5.912088</w:t>
            </w:r>
          </w:p>
        </w:tc>
      </w:tr>
      <w:tr w:rsidR="00BB3161" w14:paraId="043633C7" w14:textId="77777777" w:rsidTr="00BB3161">
        <w:trPr>
          <w:trHeight w:val="211"/>
        </w:trPr>
        <w:tc>
          <w:tcPr>
            <w:tcW w:w="8630" w:type="dxa"/>
          </w:tcPr>
          <w:p w14:paraId="0ED6EAA2" w14:textId="76B697D4" w:rsidR="00465A4B" w:rsidRDefault="00465A4B" w:rsidP="00BB3161">
            <w:pPr>
              <w:tabs>
                <w:tab w:val="left" w:pos="5940"/>
                <w:tab w:val="right" w:pos="9360"/>
              </w:tabs>
              <w:rPr>
                <w:sz w:val="28"/>
                <w:szCs w:val="28"/>
              </w:rPr>
            </w:pPr>
            <w:r>
              <w:rPr>
                <w:rFonts w:asciiTheme="majorHAnsi" w:hAnsiTheme="majorHAnsi"/>
                <w:color w:val="007789" w:themeColor="accent1" w:themeShade="BF"/>
                <w:sz w:val="28"/>
                <w:szCs w:val="28"/>
              </w:rPr>
              <w:t>M</w:t>
            </w:r>
            <w:r w:rsidRPr="00BB3161">
              <w:rPr>
                <w:rFonts w:asciiTheme="majorHAnsi" w:hAnsiTheme="majorHAnsi"/>
                <w:color w:val="007789" w:themeColor="accent1" w:themeShade="BF"/>
                <w:sz w:val="28"/>
                <w:szCs w:val="28"/>
              </w:rPr>
              <w:t>edian</w:t>
            </w:r>
            <w:r>
              <w:rPr>
                <w:sz w:val="28"/>
                <w:szCs w:val="28"/>
              </w:rPr>
              <w:t xml:space="preserve"> </w:t>
            </w:r>
          </w:p>
          <w:p w14:paraId="5F4564BB" w14:textId="240DC6BD" w:rsidR="00BB3161" w:rsidRPr="00BB3161" w:rsidRDefault="005214D4" w:rsidP="00BB3161">
            <w:pPr>
              <w:tabs>
                <w:tab w:val="left" w:pos="5940"/>
                <w:tab w:val="right" w:pos="9360"/>
              </w:tabs>
              <w:rPr>
                <w:sz w:val="28"/>
                <w:szCs w:val="28"/>
              </w:rPr>
            </w:pPr>
            <w:r>
              <w:rPr>
                <w:noProof/>
              </w:rPr>
              <w:drawing>
                <wp:anchor distT="0" distB="0" distL="114300" distR="114300" simplePos="0" relativeHeight="251664384" behindDoc="0" locked="0" layoutInCell="1" allowOverlap="1" wp14:anchorId="2E9D8135" wp14:editId="569F2324">
                  <wp:simplePos x="0" y="0"/>
                  <wp:positionH relativeFrom="column">
                    <wp:posOffset>2900045</wp:posOffset>
                  </wp:positionH>
                  <wp:positionV relativeFrom="paragraph">
                    <wp:posOffset>6350</wp:posOffset>
                  </wp:positionV>
                  <wp:extent cx="2876550" cy="17049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76550" cy="1704975"/>
                          </a:xfrm>
                          <a:prstGeom prst="rect">
                            <a:avLst/>
                          </a:prstGeom>
                        </pic:spPr>
                      </pic:pic>
                    </a:graphicData>
                  </a:graphic>
                </wp:anchor>
              </w:drawing>
            </w:r>
            <w:r w:rsidR="00BB3161">
              <w:rPr>
                <w:sz w:val="28"/>
                <w:szCs w:val="28"/>
              </w:rPr>
              <w:t>6</w:t>
            </w:r>
            <w:r w:rsidR="00BB3161">
              <w:rPr>
                <w:sz w:val="28"/>
                <w:szCs w:val="28"/>
              </w:rPr>
              <w:tab/>
            </w:r>
            <w:r w:rsidR="00BB3161">
              <w:rPr>
                <w:sz w:val="28"/>
                <w:szCs w:val="28"/>
              </w:rPr>
              <w:tab/>
            </w:r>
          </w:p>
        </w:tc>
      </w:tr>
      <w:tr w:rsidR="00BB3161" w14:paraId="27566156" w14:textId="77777777" w:rsidTr="00BB3161">
        <w:trPr>
          <w:trHeight w:val="201"/>
        </w:trPr>
        <w:tc>
          <w:tcPr>
            <w:tcW w:w="8630" w:type="dxa"/>
          </w:tcPr>
          <w:p w14:paraId="255CAE89" w14:textId="018621A6" w:rsidR="00465A4B" w:rsidRDefault="00465A4B" w:rsidP="00BB3161">
            <w:pPr>
              <w:rPr>
                <w:rFonts w:asciiTheme="majorHAnsi" w:hAnsiTheme="majorHAnsi"/>
                <w:color w:val="007789" w:themeColor="accent1" w:themeShade="BF"/>
                <w:sz w:val="28"/>
                <w:szCs w:val="28"/>
              </w:rPr>
            </w:pPr>
            <w:r>
              <w:rPr>
                <w:rFonts w:asciiTheme="majorHAnsi" w:hAnsiTheme="majorHAnsi"/>
                <w:color w:val="007789" w:themeColor="accent1" w:themeShade="BF"/>
                <w:sz w:val="28"/>
                <w:szCs w:val="28"/>
              </w:rPr>
              <w:t>S</w:t>
            </w:r>
            <w:r w:rsidRPr="00BB3161">
              <w:rPr>
                <w:rFonts w:asciiTheme="majorHAnsi" w:hAnsiTheme="majorHAnsi"/>
                <w:color w:val="007789" w:themeColor="accent1" w:themeShade="BF"/>
                <w:sz w:val="28"/>
                <w:szCs w:val="28"/>
              </w:rPr>
              <w:t xml:space="preserve">tandard deviation </w:t>
            </w:r>
          </w:p>
          <w:p w14:paraId="2E6D049A" w14:textId="6FD3A48D" w:rsidR="00BB3161" w:rsidRPr="00BB3161" w:rsidRDefault="00BB3161" w:rsidP="00BB3161">
            <w:pPr>
              <w:rPr>
                <w:sz w:val="28"/>
                <w:szCs w:val="28"/>
              </w:rPr>
            </w:pPr>
            <w:r>
              <w:rPr>
                <w:sz w:val="28"/>
                <w:szCs w:val="28"/>
              </w:rPr>
              <w:t>1.970044</w:t>
            </w:r>
          </w:p>
        </w:tc>
      </w:tr>
      <w:tr w:rsidR="00BB3161" w14:paraId="1B5188B3" w14:textId="77777777" w:rsidTr="00BB3161">
        <w:trPr>
          <w:trHeight w:val="201"/>
        </w:trPr>
        <w:tc>
          <w:tcPr>
            <w:tcW w:w="8630" w:type="dxa"/>
          </w:tcPr>
          <w:p w14:paraId="44BA8EE2" w14:textId="5509E241" w:rsidR="00BB3161" w:rsidRDefault="00465A4B" w:rsidP="00BB3161">
            <w:pPr>
              <w:rPr>
                <w:rFonts w:asciiTheme="majorHAnsi" w:hAnsiTheme="majorHAnsi"/>
                <w:color w:val="007789" w:themeColor="accent1" w:themeShade="BF"/>
                <w:sz w:val="28"/>
                <w:szCs w:val="28"/>
              </w:rPr>
            </w:pPr>
            <w:r w:rsidRPr="00BB3161">
              <w:rPr>
                <w:rFonts w:asciiTheme="majorHAnsi" w:hAnsiTheme="majorHAnsi"/>
                <w:color w:val="007789" w:themeColor="accent1" w:themeShade="BF"/>
                <w:sz w:val="28"/>
                <w:szCs w:val="28"/>
              </w:rPr>
              <w:t>Mode</w:t>
            </w:r>
          </w:p>
          <w:p w14:paraId="1E82CF25" w14:textId="2387D856" w:rsidR="00465A4B" w:rsidRDefault="00465A4B" w:rsidP="00BB3161">
            <w:pPr>
              <w:rPr>
                <w:sz w:val="28"/>
                <w:szCs w:val="28"/>
              </w:rPr>
            </w:pPr>
            <w:r>
              <w:rPr>
                <w:sz w:val="28"/>
                <w:szCs w:val="28"/>
              </w:rPr>
              <w:t>7</w:t>
            </w:r>
          </w:p>
        </w:tc>
      </w:tr>
    </w:tbl>
    <w:p w14:paraId="0B079988" w14:textId="55EB9E1E" w:rsidR="00BB3161" w:rsidRPr="00BB3161" w:rsidRDefault="00EA4D68" w:rsidP="00BB3161">
      <w:pPr>
        <w:rPr>
          <w:color w:val="auto"/>
        </w:rPr>
      </w:pPr>
      <w:r w:rsidRPr="00EA4D68">
        <w:rPr>
          <w:noProof/>
        </w:rPr>
        <w:drawing>
          <wp:anchor distT="0" distB="0" distL="114300" distR="114300" simplePos="0" relativeHeight="251672576" behindDoc="0" locked="0" layoutInCell="1" allowOverlap="1" wp14:anchorId="46C9907D" wp14:editId="7F0B9061">
            <wp:simplePos x="0" y="0"/>
            <wp:positionH relativeFrom="column">
              <wp:posOffset>-754161</wp:posOffset>
            </wp:positionH>
            <wp:positionV relativeFrom="paragraph">
              <wp:posOffset>145809</wp:posOffset>
            </wp:positionV>
            <wp:extent cx="3541986" cy="1001161"/>
            <wp:effectExtent l="0" t="0" r="1905" b="889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541986" cy="1001161"/>
                    </a:xfrm>
                    <a:prstGeom prst="rect">
                      <a:avLst/>
                    </a:prstGeom>
                  </pic:spPr>
                </pic:pic>
              </a:graphicData>
            </a:graphic>
            <wp14:sizeRelH relativeFrom="margin">
              <wp14:pctWidth>0</wp14:pctWidth>
            </wp14:sizeRelH>
            <wp14:sizeRelV relativeFrom="margin">
              <wp14:pctHeight>0</wp14:pctHeight>
            </wp14:sizeRelV>
          </wp:anchor>
        </w:drawing>
      </w:r>
    </w:p>
    <w:p w14:paraId="629800EC" w14:textId="6DC119F5" w:rsidR="002C74C0" w:rsidRDefault="00561D9B" w:rsidP="00BB3161"/>
    <w:p w14:paraId="25E9CD1A" w14:textId="77777777" w:rsidR="00465A4B" w:rsidRDefault="00465A4B" w:rsidP="00465A4B">
      <w:pPr>
        <w:rPr>
          <w:rFonts w:asciiTheme="majorHAnsi" w:eastAsiaTheme="majorEastAsia" w:hAnsiTheme="majorHAnsi" w:cstheme="majorBidi"/>
          <w:color w:val="007789" w:themeColor="accent1" w:themeShade="BF"/>
          <w:sz w:val="32"/>
        </w:rPr>
      </w:pPr>
      <w:r w:rsidRPr="00465A4B">
        <w:rPr>
          <w:rFonts w:asciiTheme="majorHAnsi" w:eastAsiaTheme="majorEastAsia" w:hAnsiTheme="majorHAnsi" w:cstheme="majorBidi"/>
          <w:color w:val="007789" w:themeColor="accent1" w:themeShade="BF"/>
          <w:sz w:val="32"/>
        </w:rPr>
        <w:lastRenderedPageBreak/>
        <w:t>Calculate the interquartile range and skewness</w:t>
      </w:r>
    </w:p>
    <w:p w14:paraId="38DEE493" w14:textId="65E9F9B6" w:rsidR="00465A4B" w:rsidRDefault="00C053E5" w:rsidP="00465A4B">
      <w:pPr>
        <w:rPr>
          <w:color w:val="auto"/>
        </w:rPr>
      </w:pPr>
      <w:r w:rsidRPr="00C053E5">
        <w:rPr>
          <w:noProof/>
        </w:rPr>
        <w:drawing>
          <wp:anchor distT="0" distB="0" distL="114300" distR="114300" simplePos="0" relativeHeight="251666432" behindDoc="0" locked="0" layoutInCell="1" allowOverlap="1" wp14:anchorId="70D7C4EE" wp14:editId="355B5743">
            <wp:simplePos x="0" y="0"/>
            <wp:positionH relativeFrom="margin">
              <wp:posOffset>2961861</wp:posOffset>
            </wp:positionH>
            <wp:positionV relativeFrom="paragraph">
              <wp:posOffset>967326</wp:posOffset>
            </wp:positionV>
            <wp:extent cx="2411898" cy="775253"/>
            <wp:effectExtent l="0" t="0" r="762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411898" cy="775253"/>
                    </a:xfrm>
                    <a:prstGeom prst="rect">
                      <a:avLst/>
                    </a:prstGeom>
                  </pic:spPr>
                </pic:pic>
              </a:graphicData>
            </a:graphic>
            <wp14:sizeRelH relativeFrom="margin">
              <wp14:pctWidth>0</wp14:pctWidth>
            </wp14:sizeRelH>
            <wp14:sizeRelV relativeFrom="margin">
              <wp14:pctHeight>0</wp14:pctHeight>
            </wp14:sizeRelV>
          </wp:anchor>
        </w:drawing>
      </w:r>
      <w:r w:rsidR="00465A4B" w:rsidRPr="00465A4B">
        <w:rPr>
          <w:rFonts w:asciiTheme="majorHAnsi" w:eastAsiaTheme="majorEastAsia" w:hAnsiTheme="majorHAnsi" w:cstheme="majorBidi"/>
          <w:color w:val="007789" w:themeColor="accent1" w:themeShade="BF"/>
          <w:sz w:val="32"/>
        </w:rPr>
        <w:t xml:space="preserve"> </w:t>
      </w:r>
      <w:r w:rsidR="00465A4B" w:rsidRPr="00BB3161">
        <w:rPr>
          <w:color w:val="auto"/>
        </w:rPr>
        <w:t xml:space="preserve"> </w:t>
      </w:r>
    </w:p>
    <w:tbl>
      <w:tblPr>
        <w:tblStyle w:val="TableGrid"/>
        <w:tblW w:w="0" w:type="auto"/>
        <w:tblLook w:val="04A0" w:firstRow="1" w:lastRow="0" w:firstColumn="1" w:lastColumn="0" w:noHBand="0" w:noVBand="1"/>
      </w:tblPr>
      <w:tblGrid>
        <w:gridCol w:w="8630"/>
      </w:tblGrid>
      <w:tr w:rsidR="00465A4B" w14:paraId="6FFD2094" w14:textId="77777777" w:rsidTr="00465A4B">
        <w:tc>
          <w:tcPr>
            <w:tcW w:w="8630" w:type="dxa"/>
          </w:tcPr>
          <w:p w14:paraId="0794B390" w14:textId="77777777" w:rsidR="00465A4B" w:rsidRDefault="00465A4B" w:rsidP="00465A4B">
            <w:pPr>
              <w:rPr>
                <w:rFonts w:asciiTheme="majorHAnsi" w:eastAsiaTheme="majorEastAsia" w:hAnsiTheme="majorHAnsi" w:cstheme="majorBidi"/>
                <w:color w:val="007789" w:themeColor="accent1" w:themeShade="BF"/>
                <w:sz w:val="32"/>
              </w:rPr>
            </w:pPr>
            <w:r w:rsidRPr="00465A4B">
              <w:rPr>
                <w:rFonts w:asciiTheme="majorHAnsi" w:eastAsiaTheme="majorEastAsia" w:hAnsiTheme="majorHAnsi" w:cstheme="majorBidi"/>
                <w:color w:val="007789" w:themeColor="accent1" w:themeShade="BF"/>
                <w:sz w:val="32"/>
              </w:rPr>
              <w:t>interquartile range</w:t>
            </w:r>
          </w:p>
          <w:p w14:paraId="7440AB6B" w14:textId="231E087D" w:rsidR="00465A4B" w:rsidRPr="00465A4B" w:rsidRDefault="00465A4B" w:rsidP="00465A4B">
            <w:pPr>
              <w:rPr>
                <w:color w:val="auto"/>
                <w:sz w:val="28"/>
                <w:szCs w:val="28"/>
              </w:rPr>
            </w:pPr>
            <w:r>
              <w:rPr>
                <w:color w:val="auto"/>
                <w:sz w:val="28"/>
                <w:szCs w:val="28"/>
              </w:rPr>
              <w:t>2</w:t>
            </w:r>
          </w:p>
        </w:tc>
      </w:tr>
      <w:tr w:rsidR="00465A4B" w14:paraId="5BDD8DAB" w14:textId="77777777" w:rsidTr="00465A4B">
        <w:tc>
          <w:tcPr>
            <w:tcW w:w="8630" w:type="dxa"/>
          </w:tcPr>
          <w:p w14:paraId="5F3D3515" w14:textId="143369E8" w:rsidR="00465A4B" w:rsidRDefault="00465A4B" w:rsidP="00465A4B">
            <w:pPr>
              <w:rPr>
                <w:rFonts w:asciiTheme="majorHAnsi" w:eastAsiaTheme="majorEastAsia" w:hAnsiTheme="majorHAnsi" w:cstheme="majorBidi"/>
                <w:color w:val="007789" w:themeColor="accent1" w:themeShade="BF"/>
                <w:sz w:val="32"/>
              </w:rPr>
            </w:pPr>
            <w:r w:rsidRPr="00465A4B">
              <w:rPr>
                <w:rFonts w:asciiTheme="majorHAnsi" w:eastAsiaTheme="majorEastAsia" w:hAnsiTheme="majorHAnsi" w:cstheme="majorBidi"/>
                <w:color w:val="007789" w:themeColor="accent1" w:themeShade="BF"/>
                <w:sz w:val="32"/>
              </w:rPr>
              <w:t>Skewness</w:t>
            </w:r>
          </w:p>
          <w:p w14:paraId="5CD7BF95" w14:textId="634D5816" w:rsidR="00465A4B" w:rsidRPr="00465A4B" w:rsidRDefault="001C4A0E" w:rsidP="00465A4B">
            <w:pPr>
              <w:rPr>
                <w:color w:val="auto"/>
                <w:sz w:val="24"/>
                <w:szCs w:val="24"/>
              </w:rPr>
            </w:pPr>
            <w:r w:rsidRPr="001C4A0E">
              <w:rPr>
                <w:color w:val="000000" w:themeColor="text1"/>
                <w:sz w:val="28"/>
                <w:szCs w:val="28"/>
              </w:rPr>
              <w:t>-0.3504347</w:t>
            </w:r>
          </w:p>
        </w:tc>
      </w:tr>
    </w:tbl>
    <w:p w14:paraId="2E0420E7" w14:textId="09964BE3" w:rsidR="00465A4B" w:rsidRDefault="00465A4B" w:rsidP="00465A4B">
      <w:pPr>
        <w:rPr>
          <w:color w:val="auto"/>
        </w:rPr>
      </w:pPr>
    </w:p>
    <w:p w14:paraId="3128C186" w14:textId="1E850C07" w:rsidR="00465A4B" w:rsidRDefault="00465A4B" w:rsidP="00465A4B">
      <w:pPr>
        <w:rPr>
          <w:color w:val="auto"/>
        </w:rPr>
      </w:pPr>
    </w:p>
    <w:p w14:paraId="03E58D29" w14:textId="18651E56" w:rsidR="00465A4B" w:rsidRDefault="00465A4B" w:rsidP="00465A4B">
      <w:pPr>
        <w:rPr>
          <w:color w:val="auto"/>
        </w:rPr>
      </w:pPr>
    </w:p>
    <w:p w14:paraId="7A4984CF" w14:textId="77777777" w:rsidR="00465A4B" w:rsidRDefault="00465A4B" w:rsidP="00465A4B">
      <w:pPr>
        <w:rPr>
          <w:color w:val="auto"/>
        </w:rPr>
      </w:pPr>
    </w:p>
    <w:p w14:paraId="7B3AEB5B" w14:textId="6F6F1402" w:rsidR="00BB3161" w:rsidRDefault="00BB3161"/>
    <w:p w14:paraId="11798A03" w14:textId="4D5B0326" w:rsidR="00465A4B" w:rsidRDefault="00465A4B" w:rsidP="00465A4B">
      <w:pPr>
        <w:rPr>
          <w:rFonts w:asciiTheme="majorHAnsi" w:eastAsiaTheme="majorEastAsia" w:hAnsiTheme="majorHAnsi" w:cstheme="majorBidi"/>
          <w:color w:val="007789" w:themeColor="accent1" w:themeShade="BF"/>
          <w:sz w:val="32"/>
        </w:rPr>
      </w:pPr>
      <w:r w:rsidRPr="00465A4B">
        <w:rPr>
          <w:rFonts w:asciiTheme="majorHAnsi" w:eastAsiaTheme="majorEastAsia" w:hAnsiTheme="majorHAnsi" w:cstheme="majorBidi"/>
          <w:color w:val="007789" w:themeColor="accent1" w:themeShade="BF"/>
          <w:sz w:val="32"/>
        </w:rPr>
        <w:t xml:space="preserve">Histograms and box plot of the specific column that you will take a decision for it. </w:t>
      </w:r>
    </w:p>
    <w:p w14:paraId="55E69840" w14:textId="29D09061" w:rsidR="00465A4B" w:rsidRDefault="00B162CA" w:rsidP="00465A4B">
      <w:pPr>
        <w:rPr>
          <w:color w:val="auto"/>
        </w:rPr>
      </w:pPr>
      <w:r>
        <w:rPr>
          <w:noProof/>
        </w:rPr>
        <w:drawing>
          <wp:anchor distT="0" distB="0" distL="114300" distR="114300" simplePos="0" relativeHeight="251660288" behindDoc="0" locked="0" layoutInCell="1" allowOverlap="1" wp14:anchorId="052AEE5F" wp14:editId="049366C0">
            <wp:simplePos x="0" y="0"/>
            <wp:positionH relativeFrom="column">
              <wp:posOffset>3010340</wp:posOffset>
            </wp:positionH>
            <wp:positionV relativeFrom="paragraph">
              <wp:posOffset>232312</wp:posOffset>
            </wp:positionV>
            <wp:extent cx="2919300" cy="2120704"/>
            <wp:effectExtent l="228600" t="228600" r="224155" b="2228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5283" t="15421" r="5095" b="19159"/>
                    <a:stretch/>
                  </pic:blipFill>
                  <pic:spPr bwMode="auto">
                    <a:xfrm>
                      <a:off x="0" y="0"/>
                      <a:ext cx="2919300" cy="2120704"/>
                    </a:xfrm>
                    <a:prstGeom prst="rect">
                      <a:avLst/>
                    </a:prstGeom>
                    <a:ln w="2286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5A4B" w:rsidRPr="00BB3161">
        <w:rPr>
          <w:color w:val="auto"/>
        </w:rPr>
        <w:t xml:space="preserve"> </w:t>
      </w:r>
    </w:p>
    <w:p w14:paraId="135F859E" w14:textId="1A623D11" w:rsidR="00465A4B" w:rsidRDefault="00135971">
      <w:r>
        <w:rPr>
          <w:noProof/>
        </w:rPr>
        <w:drawing>
          <wp:anchor distT="0" distB="0" distL="114300" distR="114300" simplePos="0" relativeHeight="251665408" behindDoc="0" locked="0" layoutInCell="1" allowOverlap="1" wp14:anchorId="3192D784" wp14:editId="52B69BE2">
            <wp:simplePos x="0" y="0"/>
            <wp:positionH relativeFrom="column">
              <wp:posOffset>-459105</wp:posOffset>
            </wp:positionH>
            <wp:positionV relativeFrom="paragraph">
              <wp:posOffset>355600</wp:posOffset>
            </wp:positionV>
            <wp:extent cx="1973680" cy="590550"/>
            <wp:effectExtent l="0" t="0" r="762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73680" cy="590550"/>
                    </a:xfrm>
                    <a:prstGeom prst="rect">
                      <a:avLst/>
                    </a:prstGeom>
                  </pic:spPr>
                </pic:pic>
              </a:graphicData>
            </a:graphic>
            <wp14:sizeRelH relativeFrom="margin">
              <wp14:pctWidth>0</wp14:pctWidth>
            </wp14:sizeRelH>
            <wp14:sizeRelV relativeFrom="margin">
              <wp14:pctHeight>0</wp14:pctHeight>
            </wp14:sizeRelV>
          </wp:anchor>
        </w:drawing>
      </w:r>
    </w:p>
    <w:p w14:paraId="35A27DBB" w14:textId="4D3C38F7" w:rsidR="00465A4B" w:rsidRDefault="00465A4B"/>
    <w:p w14:paraId="6ACEAF5F" w14:textId="40436189" w:rsidR="00465A4B" w:rsidRDefault="00465A4B"/>
    <w:p w14:paraId="7FAC7C79" w14:textId="0D5DE3A6" w:rsidR="00465A4B" w:rsidRDefault="00465A4B"/>
    <w:p w14:paraId="2E424E66" w14:textId="42AB79B1" w:rsidR="00465A4B" w:rsidRDefault="004125D2">
      <w:r>
        <w:rPr>
          <w:noProof/>
        </w:rPr>
        <w:drawing>
          <wp:anchor distT="0" distB="0" distL="114300" distR="114300" simplePos="0" relativeHeight="251659264" behindDoc="0" locked="0" layoutInCell="1" allowOverlap="1" wp14:anchorId="07903E06" wp14:editId="2E389F9C">
            <wp:simplePos x="0" y="0"/>
            <wp:positionH relativeFrom="margin">
              <wp:posOffset>-723900</wp:posOffset>
            </wp:positionH>
            <wp:positionV relativeFrom="paragraph">
              <wp:posOffset>240665</wp:posOffset>
            </wp:positionV>
            <wp:extent cx="2933700" cy="2532774"/>
            <wp:effectExtent l="228600" t="228600" r="228600" b="2298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3700" cy="2532774"/>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17A5EB8D" w14:textId="019EC300" w:rsidR="00465A4B" w:rsidRDefault="00465A4B"/>
    <w:p w14:paraId="5FCB15EA" w14:textId="0D149E0F" w:rsidR="00465A4B" w:rsidRDefault="00465A4B"/>
    <w:p w14:paraId="6B005613" w14:textId="06F312B0" w:rsidR="00465A4B" w:rsidRDefault="00465A4B"/>
    <w:p w14:paraId="3620A01D" w14:textId="1CAB3887" w:rsidR="00465A4B" w:rsidRDefault="00465A4B"/>
    <w:p w14:paraId="6FA44B29" w14:textId="62EBB86B" w:rsidR="00465A4B" w:rsidRDefault="00465A4B"/>
    <w:p w14:paraId="080ECFB2" w14:textId="3B428594" w:rsidR="00465A4B" w:rsidRDefault="00465A4B"/>
    <w:p w14:paraId="2325869B" w14:textId="71A9BC4B" w:rsidR="00465A4B" w:rsidRDefault="00465A4B"/>
    <w:p w14:paraId="0BAB2400" w14:textId="592D9492" w:rsidR="00465A4B" w:rsidRDefault="00465A4B" w:rsidP="00465A4B">
      <w:pPr>
        <w:rPr>
          <w:rFonts w:asciiTheme="majorHAnsi" w:eastAsiaTheme="majorEastAsia" w:hAnsiTheme="majorHAnsi" w:cstheme="majorBidi"/>
          <w:color w:val="007789" w:themeColor="accent1" w:themeShade="BF"/>
          <w:sz w:val="32"/>
        </w:rPr>
      </w:pPr>
      <w:r w:rsidRPr="00465A4B">
        <w:rPr>
          <w:rFonts w:asciiTheme="majorHAnsi" w:eastAsiaTheme="majorEastAsia" w:hAnsiTheme="majorHAnsi" w:cstheme="majorBidi"/>
          <w:color w:val="007789" w:themeColor="accent1" w:themeShade="BF"/>
          <w:sz w:val="32"/>
        </w:rPr>
        <w:lastRenderedPageBreak/>
        <w:t>The largest number of students belong to a certain area do you think AI would have a big impact?</w:t>
      </w:r>
    </w:p>
    <w:p w14:paraId="7A79FB53" w14:textId="22A91D9B" w:rsidR="00970B2F" w:rsidRDefault="00465A4B" w:rsidP="00465A4B">
      <w:pPr>
        <w:rPr>
          <w:color w:val="auto"/>
        </w:rPr>
      </w:pPr>
      <w:r w:rsidRPr="00BB3161">
        <w:rPr>
          <w:color w:val="auto"/>
        </w:rPr>
        <w:t xml:space="preserve"> </w:t>
      </w:r>
    </w:p>
    <w:tbl>
      <w:tblPr>
        <w:tblStyle w:val="TableGrid"/>
        <w:tblW w:w="0" w:type="auto"/>
        <w:tblLook w:val="04A0" w:firstRow="1" w:lastRow="0" w:firstColumn="1" w:lastColumn="0" w:noHBand="0" w:noVBand="1"/>
      </w:tblPr>
      <w:tblGrid>
        <w:gridCol w:w="2157"/>
        <w:gridCol w:w="2157"/>
        <w:gridCol w:w="2158"/>
        <w:gridCol w:w="2158"/>
      </w:tblGrid>
      <w:tr w:rsidR="00970B2F" w14:paraId="52FED820" w14:textId="77777777" w:rsidTr="00970B2F">
        <w:tc>
          <w:tcPr>
            <w:tcW w:w="2157" w:type="dxa"/>
          </w:tcPr>
          <w:p w14:paraId="6BE3FD42" w14:textId="3943A974" w:rsidR="00970B2F" w:rsidRPr="00B46B5F" w:rsidRDefault="00B9283C" w:rsidP="00465A4B">
            <w:pPr>
              <w:rPr>
                <w:color w:val="FF0000"/>
              </w:rPr>
            </w:pPr>
            <w:bookmarkStart w:id="1" w:name="_Hlk134562014"/>
            <w:r w:rsidRPr="00B46B5F">
              <w:rPr>
                <w:color w:val="FF0000"/>
              </w:rPr>
              <w:t>Education</w:t>
            </w:r>
          </w:p>
        </w:tc>
        <w:tc>
          <w:tcPr>
            <w:tcW w:w="2157" w:type="dxa"/>
          </w:tcPr>
          <w:p w14:paraId="2477B5CE" w14:textId="294A8C45" w:rsidR="00970B2F" w:rsidRPr="00216AE2" w:rsidRDefault="00E450EE" w:rsidP="00465A4B">
            <w:pPr>
              <w:rPr>
                <w:color w:val="FF0000"/>
              </w:rPr>
            </w:pPr>
            <w:r w:rsidRPr="00216AE2">
              <w:rPr>
                <w:color w:val="FF0000"/>
              </w:rPr>
              <w:t>Medicine</w:t>
            </w:r>
          </w:p>
        </w:tc>
        <w:tc>
          <w:tcPr>
            <w:tcW w:w="2158" w:type="dxa"/>
          </w:tcPr>
          <w:p w14:paraId="1F8657CF" w14:textId="746EC2B9" w:rsidR="00970B2F" w:rsidRDefault="00E450EE" w:rsidP="00465A4B">
            <w:pPr>
              <w:rPr>
                <w:color w:val="auto"/>
              </w:rPr>
            </w:pPr>
            <w:r w:rsidRPr="00216AE2">
              <w:rPr>
                <w:color w:val="FF0000"/>
              </w:rPr>
              <w:t>Agriculture</w:t>
            </w:r>
          </w:p>
        </w:tc>
        <w:tc>
          <w:tcPr>
            <w:tcW w:w="2158" w:type="dxa"/>
          </w:tcPr>
          <w:p w14:paraId="7FE36DF9" w14:textId="7F99BCA4" w:rsidR="00970B2F" w:rsidRDefault="00E450EE" w:rsidP="00465A4B">
            <w:pPr>
              <w:rPr>
                <w:color w:val="auto"/>
              </w:rPr>
            </w:pPr>
            <w:r w:rsidRPr="00216AE2">
              <w:rPr>
                <w:color w:val="FF0000"/>
              </w:rPr>
              <w:t>Constructions</w:t>
            </w:r>
          </w:p>
        </w:tc>
      </w:tr>
      <w:tr w:rsidR="00970B2F" w14:paraId="79F811B8" w14:textId="77777777" w:rsidTr="00970B2F">
        <w:tc>
          <w:tcPr>
            <w:tcW w:w="2157" w:type="dxa"/>
          </w:tcPr>
          <w:p w14:paraId="15B62868" w14:textId="579F767A" w:rsidR="00970B2F" w:rsidRDefault="00B9283C" w:rsidP="00465A4B">
            <w:pPr>
              <w:rPr>
                <w:color w:val="auto"/>
              </w:rPr>
            </w:pPr>
            <w:r w:rsidRPr="00B9283C">
              <w:rPr>
                <w:color w:val="auto"/>
              </w:rPr>
              <w:t>Min.   :0.0000</w:t>
            </w:r>
          </w:p>
        </w:tc>
        <w:tc>
          <w:tcPr>
            <w:tcW w:w="2157" w:type="dxa"/>
          </w:tcPr>
          <w:p w14:paraId="0838DD06" w14:textId="3A6C7598" w:rsidR="00970B2F" w:rsidRDefault="009C742A" w:rsidP="00465A4B">
            <w:pPr>
              <w:rPr>
                <w:color w:val="auto"/>
              </w:rPr>
            </w:pPr>
            <w:r w:rsidRPr="009C742A">
              <w:rPr>
                <w:color w:val="auto"/>
              </w:rPr>
              <w:t>Min.   :0.0000</w:t>
            </w:r>
          </w:p>
        </w:tc>
        <w:tc>
          <w:tcPr>
            <w:tcW w:w="2158" w:type="dxa"/>
          </w:tcPr>
          <w:p w14:paraId="0883EE59" w14:textId="0FF1A319" w:rsidR="00970B2F" w:rsidRDefault="00216AE2" w:rsidP="00465A4B">
            <w:pPr>
              <w:rPr>
                <w:color w:val="auto"/>
              </w:rPr>
            </w:pPr>
            <w:r w:rsidRPr="00216AE2">
              <w:rPr>
                <w:color w:val="auto"/>
              </w:rPr>
              <w:t>Min.   :0.0000</w:t>
            </w:r>
          </w:p>
        </w:tc>
        <w:tc>
          <w:tcPr>
            <w:tcW w:w="2158" w:type="dxa"/>
          </w:tcPr>
          <w:p w14:paraId="485B8487" w14:textId="4A46EC92" w:rsidR="00970B2F" w:rsidRDefault="00A70D72" w:rsidP="00465A4B">
            <w:pPr>
              <w:rPr>
                <w:color w:val="auto"/>
              </w:rPr>
            </w:pPr>
            <w:r w:rsidRPr="00A70D72">
              <w:rPr>
                <w:color w:val="auto"/>
              </w:rPr>
              <w:t>Min.   :0.0000</w:t>
            </w:r>
          </w:p>
        </w:tc>
      </w:tr>
      <w:tr w:rsidR="00970B2F" w14:paraId="3940FD44" w14:textId="77777777" w:rsidTr="00970B2F">
        <w:tc>
          <w:tcPr>
            <w:tcW w:w="2157" w:type="dxa"/>
          </w:tcPr>
          <w:p w14:paraId="3CCCC883" w14:textId="33CFE62E" w:rsidR="00970B2F" w:rsidRDefault="00DC216D" w:rsidP="00465A4B">
            <w:pPr>
              <w:rPr>
                <w:color w:val="auto"/>
              </w:rPr>
            </w:pPr>
            <w:r w:rsidRPr="00DC216D">
              <w:rPr>
                <w:color w:val="auto"/>
              </w:rPr>
              <w:t>1st Qu.:0.0000</w:t>
            </w:r>
          </w:p>
        </w:tc>
        <w:tc>
          <w:tcPr>
            <w:tcW w:w="2157" w:type="dxa"/>
          </w:tcPr>
          <w:p w14:paraId="17352F6C" w14:textId="4CAF6A9B" w:rsidR="00970B2F" w:rsidRDefault="009C742A" w:rsidP="00465A4B">
            <w:pPr>
              <w:rPr>
                <w:color w:val="auto"/>
              </w:rPr>
            </w:pPr>
            <w:r w:rsidRPr="009C742A">
              <w:rPr>
                <w:color w:val="auto"/>
              </w:rPr>
              <w:t>1st Qu.:1.0000</w:t>
            </w:r>
          </w:p>
        </w:tc>
        <w:tc>
          <w:tcPr>
            <w:tcW w:w="2158" w:type="dxa"/>
          </w:tcPr>
          <w:p w14:paraId="6E68EFF0" w14:textId="6FB7B01A" w:rsidR="00970B2F" w:rsidRDefault="007A0040" w:rsidP="00465A4B">
            <w:pPr>
              <w:rPr>
                <w:color w:val="auto"/>
              </w:rPr>
            </w:pPr>
            <w:r w:rsidRPr="007A0040">
              <w:rPr>
                <w:color w:val="auto"/>
              </w:rPr>
              <w:t>1st Qu.:0.0000</w:t>
            </w:r>
          </w:p>
        </w:tc>
        <w:tc>
          <w:tcPr>
            <w:tcW w:w="2158" w:type="dxa"/>
          </w:tcPr>
          <w:p w14:paraId="4AC9C2BF" w14:textId="2E16E754" w:rsidR="00970B2F" w:rsidRDefault="00D3365B" w:rsidP="00465A4B">
            <w:pPr>
              <w:rPr>
                <w:color w:val="auto"/>
              </w:rPr>
            </w:pPr>
            <w:r w:rsidRPr="00D3365B">
              <w:rPr>
                <w:color w:val="auto"/>
              </w:rPr>
              <w:t>1st Qu.:0.0000</w:t>
            </w:r>
          </w:p>
        </w:tc>
      </w:tr>
      <w:tr w:rsidR="00970B2F" w14:paraId="020EBF2B" w14:textId="77777777" w:rsidTr="00970B2F">
        <w:tc>
          <w:tcPr>
            <w:tcW w:w="2157" w:type="dxa"/>
          </w:tcPr>
          <w:p w14:paraId="0D40F86A" w14:textId="3DC3633B" w:rsidR="00970B2F" w:rsidRDefault="00F57EE6" w:rsidP="00465A4B">
            <w:pPr>
              <w:rPr>
                <w:color w:val="auto"/>
              </w:rPr>
            </w:pPr>
            <w:r w:rsidRPr="00F57EE6">
              <w:rPr>
                <w:color w:val="auto"/>
              </w:rPr>
              <w:t>Median :1.0000</w:t>
            </w:r>
          </w:p>
        </w:tc>
        <w:tc>
          <w:tcPr>
            <w:tcW w:w="2157" w:type="dxa"/>
          </w:tcPr>
          <w:p w14:paraId="1086C4C4" w14:textId="25480CD4" w:rsidR="00970B2F" w:rsidRDefault="003F0D40" w:rsidP="00465A4B">
            <w:pPr>
              <w:rPr>
                <w:color w:val="auto"/>
              </w:rPr>
            </w:pPr>
            <w:r w:rsidRPr="003F0D40">
              <w:rPr>
                <w:color w:val="auto"/>
              </w:rPr>
              <w:t>Median :1.0000</w:t>
            </w:r>
          </w:p>
        </w:tc>
        <w:tc>
          <w:tcPr>
            <w:tcW w:w="2158" w:type="dxa"/>
          </w:tcPr>
          <w:p w14:paraId="1D3746E8" w14:textId="0272776C" w:rsidR="00970B2F" w:rsidRDefault="007A0040" w:rsidP="00465A4B">
            <w:pPr>
              <w:rPr>
                <w:color w:val="auto"/>
              </w:rPr>
            </w:pPr>
            <w:r w:rsidRPr="007A0040">
              <w:rPr>
                <w:color w:val="auto"/>
              </w:rPr>
              <w:t>Median :1.0000</w:t>
            </w:r>
          </w:p>
        </w:tc>
        <w:tc>
          <w:tcPr>
            <w:tcW w:w="2158" w:type="dxa"/>
          </w:tcPr>
          <w:p w14:paraId="6CA7F27E" w14:textId="2A775BAB" w:rsidR="00970B2F" w:rsidRDefault="00D3365B" w:rsidP="00465A4B">
            <w:pPr>
              <w:rPr>
                <w:color w:val="auto"/>
              </w:rPr>
            </w:pPr>
            <w:r w:rsidRPr="00D3365B">
              <w:rPr>
                <w:color w:val="auto"/>
              </w:rPr>
              <w:t>Median :1.0000</w:t>
            </w:r>
          </w:p>
        </w:tc>
      </w:tr>
      <w:tr w:rsidR="00970B2F" w14:paraId="151ECDB3" w14:textId="77777777" w:rsidTr="00970B2F">
        <w:tc>
          <w:tcPr>
            <w:tcW w:w="2157" w:type="dxa"/>
          </w:tcPr>
          <w:p w14:paraId="0AC87D9C" w14:textId="47ABE783" w:rsidR="00970B2F" w:rsidRDefault="00B46B5F" w:rsidP="00465A4B">
            <w:pPr>
              <w:rPr>
                <w:color w:val="auto"/>
              </w:rPr>
            </w:pPr>
            <w:r w:rsidRPr="00B46B5F">
              <w:rPr>
                <w:color w:val="auto"/>
              </w:rPr>
              <w:t>Mean   :0.6703</w:t>
            </w:r>
          </w:p>
        </w:tc>
        <w:tc>
          <w:tcPr>
            <w:tcW w:w="2157" w:type="dxa"/>
          </w:tcPr>
          <w:p w14:paraId="48878ADD" w14:textId="2C93B314" w:rsidR="00970B2F" w:rsidRDefault="003F0D40" w:rsidP="00465A4B">
            <w:pPr>
              <w:rPr>
                <w:color w:val="auto"/>
              </w:rPr>
            </w:pPr>
            <w:r w:rsidRPr="00DC7414">
              <w:rPr>
                <w:color w:val="00B050"/>
              </w:rPr>
              <w:t>Mean   :0.8022</w:t>
            </w:r>
          </w:p>
        </w:tc>
        <w:tc>
          <w:tcPr>
            <w:tcW w:w="2158" w:type="dxa"/>
          </w:tcPr>
          <w:p w14:paraId="12E70BCE" w14:textId="2ECF5244" w:rsidR="00970B2F" w:rsidRDefault="007A0040" w:rsidP="00465A4B">
            <w:pPr>
              <w:rPr>
                <w:color w:val="auto"/>
              </w:rPr>
            </w:pPr>
            <w:r w:rsidRPr="007A0040">
              <w:rPr>
                <w:color w:val="auto"/>
              </w:rPr>
              <w:t>Mean   :0.5055</w:t>
            </w:r>
          </w:p>
        </w:tc>
        <w:tc>
          <w:tcPr>
            <w:tcW w:w="2158" w:type="dxa"/>
          </w:tcPr>
          <w:p w14:paraId="44BCABFC" w14:textId="453B31C3" w:rsidR="00970B2F" w:rsidRDefault="00D3365B" w:rsidP="00465A4B">
            <w:pPr>
              <w:rPr>
                <w:color w:val="auto"/>
              </w:rPr>
            </w:pPr>
            <w:r w:rsidRPr="00D3365B">
              <w:rPr>
                <w:color w:val="auto"/>
              </w:rPr>
              <w:t>Mean   :0.5495</w:t>
            </w:r>
          </w:p>
        </w:tc>
      </w:tr>
      <w:tr w:rsidR="00970B2F" w14:paraId="7FB9700B" w14:textId="77777777" w:rsidTr="00970B2F">
        <w:tc>
          <w:tcPr>
            <w:tcW w:w="2157" w:type="dxa"/>
          </w:tcPr>
          <w:p w14:paraId="59C5F5C3" w14:textId="4D3F592C" w:rsidR="00970B2F" w:rsidRDefault="00B46B5F" w:rsidP="00465A4B">
            <w:pPr>
              <w:rPr>
                <w:color w:val="auto"/>
              </w:rPr>
            </w:pPr>
            <w:r w:rsidRPr="00B46B5F">
              <w:rPr>
                <w:color w:val="auto"/>
              </w:rPr>
              <w:t>3rd Qu.:1.0000</w:t>
            </w:r>
          </w:p>
        </w:tc>
        <w:tc>
          <w:tcPr>
            <w:tcW w:w="2157" w:type="dxa"/>
          </w:tcPr>
          <w:p w14:paraId="1A721A5A" w14:textId="42B71982" w:rsidR="00970B2F" w:rsidRDefault="003F0D40" w:rsidP="00465A4B">
            <w:pPr>
              <w:rPr>
                <w:color w:val="auto"/>
              </w:rPr>
            </w:pPr>
            <w:r w:rsidRPr="003F0D40">
              <w:rPr>
                <w:color w:val="auto"/>
              </w:rPr>
              <w:t>3rd Qu.:1.0000</w:t>
            </w:r>
          </w:p>
        </w:tc>
        <w:tc>
          <w:tcPr>
            <w:tcW w:w="2158" w:type="dxa"/>
          </w:tcPr>
          <w:p w14:paraId="2669A060" w14:textId="63AB7CD1" w:rsidR="00970B2F" w:rsidRDefault="00B00004" w:rsidP="00465A4B">
            <w:pPr>
              <w:rPr>
                <w:color w:val="auto"/>
              </w:rPr>
            </w:pPr>
            <w:r w:rsidRPr="00B00004">
              <w:rPr>
                <w:color w:val="auto"/>
              </w:rPr>
              <w:t>3rd Qu.:1.0000</w:t>
            </w:r>
          </w:p>
        </w:tc>
        <w:tc>
          <w:tcPr>
            <w:tcW w:w="2158" w:type="dxa"/>
          </w:tcPr>
          <w:p w14:paraId="3D3A46C3" w14:textId="4454B35C" w:rsidR="00970B2F" w:rsidRDefault="00E503F5" w:rsidP="00465A4B">
            <w:pPr>
              <w:rPr>
                <w:color w:val="auto"/>
              </w:rPr>
            </w:pPr>
            <w:r w:rsidRPr="00E503F5">
              <w:rPr>
                <w:color w:val="auto"/>
              </w:rPr>
              <w:t>3rd Qu.:1.0000</w:t>
            </w:r>
          </w:p>
        </w:tc>
      </w:tr>
      <w:tr w:rsidR="00970B2F" w14:paraId="322DD8DD" w14:textId="77777777" w:rsidTr="00970B2F">
        <w:tc>
          <w:tcPr>
            <w:tcW w:w="2157" w:type="dxa"/>
          </w:tcPr>
          <w:p w14:paraId="080C4199" w14:textId="74CDB42E" w:rsidR="00970B2F" w:rsidRDefault="00B46B5F" w:rsidP="00465A4B">
            <w:pPr>
              <w:rPr>
                <w:color w:val="auto"/>
              </w:rPr>
            </w:pPr>
            <w:r w:rsidRPr="00B46B5F">
              <w:rPr>
                <w:color w:val="auto"/>
              </w:rPr>
              <w:t>Max.   :1.0000</w:t>
            </w:r>
          </w:p>
        </w:tc>
        <w:tc>
          <w:tcPr>
            <w:tcW w:w="2157" w:type="dxa"/>
          </w:tcPr>
          <w:p w14:paraId="593D37C3" w14:textId="3CEB80CA" w:rsidR="00970B2F" w:rsidRDefault="00216AE2" w:rsidP="00465A4B">
            <w:pPr>
              <w:rPr>
                <w:color w:val="auto"/>
              </w:rPr>
            </w:pPr>
            <w:r w:rsidRPr="00216AE2">
              <w:rPr>
                <w:color w:val="auto"/>
              </w:rPr>
              <w:t>Max.   :1.0000</w:t>
            </w:r>
          </w:p>
        </w:tc>
        <w:tc>
          <w:tcPr>
            <w:tcW w:w="2158" w:type="dxa"/>
          </w:tcPr>
          <w:p w14:paraId="1C9121FD" w14:textId="0D56C63E" w:rsidR="00970B2F" w:rsidRDefault="00B00004" w:rsidP="00465A4B">
            <w:pPr>
              <w:rPr>
                <w:color w:val="auto"/>
              </w:rPr>
            </w:pPr>
            <w:r w:rsidRPr="00B00004">
              <w:rPr>
                <w:color w:val="auto"/>
              </w:rPr>
              <w:t>Max.   :1.0000</w:t>
            </w:r>
          </w:p>
        </w:tc>
        <w:tc>
          <w:tcPr>
            <w:tcW w:w="2158" w:type="dxa"/>
          </w:tcPr>
          <w:p w14:paraId="06D19AD7" w14:textId="025E2B7D" w:rsidR="00970B2F" w:rsidRDefault="00E503F5" w:rsidP="00465A4B">
            <w:pPr>
              <w:rPr>
                <w:color w:val="auto"/>
              </w:rPr>
            </w:pPr>
            <w:r w:rsidRPr="00E503F5">
              <w:rPr>
                <w:color w:val="auto"/>
              </w:rPr>
              <w:t>Max.   :1.0000</w:t>
            </w:r>
          </w:p>
        </w:tc>
      </w:tr>
      <w:bookmarkEnd w:id="1"/>
    </w:tbl>
    <w:p w14:paraId="37A0D98B" w14:textId="10BBF228" w:rsidR="00465A4B" w:rsidRDefault="00465A4B" w:rsidP="00465A4B">
      <w:pPr>
        <w:rPr>
          <w:color w:val="auto"/>
        </w:rPr>
      </w:pPr>
    </w:p>
    <w:tbl>
      <w:tblPr>
        <w:tblStyle w:val="TableGrid"/>
        <w:tblW w:w="0" w:type="auto"/>
        <w:tblLook w:val="04A0" w:firstRow="1" w:lastRow="0" w:firstColumn="1" w:lastColumn="0" w:noHBand="0" w:noVBand="1"/>
      </w:tblPr>
      <w:tblGrid>
        <w:gridCol w:w="2157"/>
        <w:gridCol w:w="2157"/>
        <w:gridCol w:w="2158"/>
      </w:tblGrid>
      <w:tr w:rsidR="00A21F2C" w14:paraId="329B6DE1" w14:textId="77777777" w:rsidTr="00E503F5">
        <w:tc>
          <w:tcPr>
            <w:tcW w:w="2157" w:type="dxa"/>
          </w:tcPr>
          <w:p w14:paraId="2EAB8584" w14:textId="5CB2E0C1" w:rsidR="00A21F2C" w:rsidRPr="00A21F2C" w:rsidRDefault="00A21F2C">
            <w:pPr>
              <w:rPr>
                <w:color w:val="FF0000"/>
              </w:rPr>
            </w:pPr>
            <w:bookmarkStart w:id="2" w:name="_Hlk134562035"/>
            <w:r w:rsidRPr="00A21F2C">
              <w:rPr>
                <w:color w:val="FF0000"/>
              </w:rPr>
              <w:t>Marketing</w:t>
            </w:r>
          </w:p>
        </w:tc>
        <w:tc>
          <w:tcPr>
            <w:tcW w:w="2157" w:type="dxa"/>
          </w:tcPr>
          <w:p w14:paraId="052DE59C" w14:textId="0B7D7DD0" w:rsidR="00A21F2C" w:rsidRDefault="00A21F2C">
            <w:r w:rsidRPr="00A21F2C">
              <w:rPr>
                <w:color w:val="FF0000"/>
              </w:rPr>
              <w:t>Administration</w:t>
            </w:r>
          </w:p>
        </w:tc>
        <w:tc>
          <w:tcPr>
            <w:tcW w:w="2158" w:type="dxa"/>
          </w:tcPr>
          <w:p w14:paraId="1F344082" w14:textId="0A017225" w:rsidR="00A21F2C" w:rsidRDefault="00A21F2C">
            <w:r w:rsidRPr="00A21F2C">
              <w:rPr>
                <w:color w:val="FF0000"/>
              </w:rPr>
              <w:t>Art</w:t>
            </w:r>
          </w:p>
        </w:tc>
      </w:tr>
      <w:tr w:rsidR="00A21F2C" w14:paraId="3280C1AD" w14:textId="77777777" w:rsidTr="00E503F5">
        <w:tc>
          <w:tcPr>
            <w:tcW w:w="2157" w:type="dxa"/>
          </w:tcPr>
          <w:p w14:paraId="0FD3227D" w14:textId="25CE3337" w:rsidR="00A21F2C" w:rsidRPr="00DC7414" w:rsidRDefault="00C522A2">
            <w:pPr>
              <w:rPr>
                <w:color w:val="auto"/>
              </w:rPr>
            </w:pPr>
            <w:r w:rsidRPr="00DC7414">
              <w:rPr>
                <w:color w:val="auto"/>
              </w:rPr>
              <w:t>Min.   :0.0000</w:t>
            </w:r>
          </w:p>
        </w:tc>
        <w:tc>
          <w:tcPr>
            <w:tcW w:w="2157" w:type="dxa"/>
          </w:tcPr>
          <w:p w14:paraId="31DECF68" w14:textId="16A28341" w:rsidR="00A21F2C" w:rsidRPr="00DC7414" w:rsidRDefault="00612EF6">
            <w:pPr>
              <w:rPr>
                <w:color w:val="auto"/>
              </w:rPr>
            </w:pPr>
            <w:r w:rsidRPr="00DC7414">
              <w:rPr>
                <w:color w:val="auto"/>
              </w:rPr>
              <w:t>Min.   :0.0000</w:t>
            </w:r>
          </w:p>
        </w:tc>
        <w:tc>
          <w:tcPr>
            <w:tcW w:w="2158" w:type="dxa"/>
          </w:tcPr>
          <w:p w14:paraId="425ADA98" w14:textId="6087385F" w:rsidR="00A21F2C" w:rsidRPr="00DC7414" w:rsidRDefault="00DE35FC">
            <w:pPr>
              <w:rPr>
                <w:color w:val="auto"/>
              </w:rPr>
            </w:pPr>
            <w:r w:rsidRPr="00DC7414">
              <w:rPr>
                <w:color w:val="auto"/>
              </w:rPr>
              <w:t>Min.   :0.0000</w:t>
            </w:r>
          </w:p>
        </w:tc>
      </w:tr>
      <w:tr w:rsidR="00A21F2C" w14:paraId="6023BB98" w14:textId="77777777" w:rsidTr="00E503F5">
        <w:tc>
          <w:tcPr>
            <w:tcW w:w="2157" w:type="dxa"/>
          </w:tcPr>
          <w:p w14:paraId="1092D621" w14:textId="7A14AA84" w:rsidR="00A21F2C" w:rsidRPr="00DC7414" w:rsidRDefault="00C522A2">
            <w:pPr>
              <w:rPr>
                <w:color w:val="auto"/>
              </w:rPr>
            </w:pPr>
            <w:r w:rsidRPr="00DC7414">
              <w:rPr>
                <w:color w:val="auto"/>
              </w:rPr>
              <w:t>1st Qu.:0.0000</w:t>
            </w:r>
          </w:p>
        </w:tc>
        <w:tc>
          <w:tcPr>
            <w:tcW w:w="2157" w:type="dxa"/>
          </w:tcPr>
          <w:p w14:paraId="6C2D6004" w14:textId="79707CCC" w:rsidR="00A21F2C" w:rsidRPr="00DC7414" w:rsidRDefault="00612EF6">
            <w:pPr>
              <w:rPr>
                <w:color w:val="auto"/>
              </w:rPr>
            </w:pPr>
            <w:r w:rsidRPr="00DC7414">
              <w:rPr>
                <w:color w:val="auto"/>
              </w:rPr>
              <w:t>1st Qu.:0.0000</w:t>
            </w:r>
          </w:p>
        </w:tc>
        <w:tc>
          <w:tcPr>
            <w:tcW w:w="2158" w:type="dxa"/>
          </w:tcPr>
          <w:p w14:paraId="00087957" w14:textId="49CFE6D7" w:rsidR="00A21F2C" w:rsidRPr="00DC7414" w:rsidRDefault="00DE35FC">
            <w:pPr>
              <w:rPr>
                <w:color w:val="auto"/>
              </w:rPr>
            </w:pPr>
            <w:r w:rsidRPr="00DC7414">
              <w:rPr>
                <w:color w:val="auto"/>
              </w:rPr>
              <w:t>1st Qu.:0.0000</w:t>
            </w:r>
          </w:p>
        </w:tc>
      </w:tr>
      <w:tr w:rsidR="00A21F2C" w14:paraId="37717478" w14:textId="77777777" w:rsidTr="00E503F5">
        <w:tc>
          <w:tcPr>
            <w:tcW w:w="2157" w:type="dxa"/>
          </w:tcPr>
          <w:p w14:paraId="55E0B0E0" w14:textId="6A70AC4F" w:rsidR="00A21F2C" w:rsidRPr="00DC7414" w:rsidRDefault="00C522A2">
            <w:pPr>
              <w:rPr>
                <w:color w:val="auto"/>
              </w:rPr>
            </w:pPr>
            <w:r w:rsidRPr="00DC7414">
              <w:rPr>
                <w:color w:val="auto"/>
              </w:rPr>
              <w:t>Median :0.0000</w:t>
            </w:r>
          </w:p>
        </w:tc>
        <w:tc>
          <w:tcPr>
            <w:tcW w:w="2157" w:type="dxa"/>
          </w:tcPr>
          <w:p w14:paraId="27EE761D" w14:textId="696980EF" w:rsidR="00A21F2C" w:rsidRPr="00DC7414" w:rsidRDefault="00B94AE1">
            <w:pPr>
              <w:rPr>
                <w:color w:val="auto"/>
              </w:rPr>
            </w:pPr>
            <w:r w:rsidRPr="00DC7414">
              <w:rPr>
                <w:color w:val="auto"/>
              </w:rPr>
              <w:t>Median :0.0000</w:t>
            </w:r>
          </w:p>
        </w:tc>
        <w:tc>
          <w:tcPr>
            <w:tcW w:w="2158" w:type="dxa"/>
          </w:tcPr>
          <w:p w14:paraId="6F1944CE" w14:textId="6B542029" w:rsidR="00A21F2C" w:rsidRPr="00DC7414" w:rsidRDefault="00CE157B">
            <w:pPr>
              <w:rPr>
                <w:color w:val="auto"/>
              </w:rPr>
            </w:pPr>
            <w:r w:rsidRPr="00DC7414">
              <w:rPr>
                <w:color w:val="auto"/>
              </w:rPr>
              <w:t>Median :0.0000</w:t>
            </w:r>
          </w:p>
        </w:tc>
      </w:tr>
      <w:tr w:rsidR="00A21F2C" w14:paraId="243011B8" w14:textId="77777777" w:rsidTr="00E503F5">
        <w:tc>
          <w:tcPr>
            <w:tcW w:w="2157" w:type="dxa"/>
          </w:tcPr>
          <w:p w14:paraId="168E0413" w14:textId="32C3F9B7" w:rsidR="00A21F2C" w:rsidRPr="00DC7414" w:rsidRDefault="00C522A2">
            <w:pPr>
              <w:rPr>
                <w:color w:val="auto"/>
              </w:rPr>
            </w:pPr>
            <w:r w:rsidRPr="00DC7414">
              <w:rPr>
                <w:color w:val="auto"/>
              </w:rPr>
              <w:t>Mean   :0.3626</w:t>
            </w:r>
          </w:p>
        </w:tc>
        <w:tc>
          <w:tcPr>
            <w:tcW w:w="2157" w:type="dxa"/>
          </w:tcPr>
          <w:p w14:paraId="613F16A1" w14:textId="07213952" w:rsidR="00A21F2C" w:rsidRPr="00DC7414" w:rsidRDefault="00B94AE1">
            <w:pPr>
              <w:rPr>
                <w:color w:val="auto"/>
              </w:rPr>
            </w:pPr>
            <w:r w:rsidRPr="00DC7414">
              <w:rPr>
                <w:color w:val="auto"/>
              </w:rPr>
              <w:t>Mean   :0.3846</w:t>
            </w:r>
          </w:p>
        </w:tc>
        <w:tc>
          <w:tcPr>
            <w:tcW w:w="2158" w:type="dxa"/>
          </w:tcPr>
          <w:p w14:paraId="50A34F8F" w14:textId="7CFE21A9" w:rsidR="00A21F2C" w:rsidRPr="00DC7414" w:rsidRDefault="00CE157B">
            <w:pPr>
              <w:rPr>
                <w:color w:val="auto"/>
              </w:rPr>
            </w:pPr>
            <w:r w:rsidRPr="00DC7414">
              <w:rPr>
                <w:color w:val="auto"/>
              </w:rPr>
              <w:t>Mean   :0.1319</w:t>
            </w:r>
          </w:p>
        </w:tc>
      </w:tr>
      <w:tr w:rsidR="00A21F2C" w14:paraId="637B7362" w14:textId="77777777" w:rsidTr="00E503F5">
        <w:tc>
          <w:tcPr>
            <w:tcW w:w="2157" w:type="dxa"/>
          </w:tcPr>
          <w:p w14:paraId="6324817B" w14:textId="2CAB406E" w:rsidR="00A21F2C" w:rsidRPr="00DC7414" w:rsidRDefault="00C82336">
            <w:pPr>
              <w:rPr>
                <w:color w:val="auto"/>
              </w:rPr>
            </w:pPr>
            <w:r w:rsidRPr="00DC7414">
              <w:rPr>
                <w:color w:val="auto"/>
              </w:rPr>
              <w:t>3rd Qu.:1.0000</w:t>
            </w:r>
          </w:p>
        </w:tc>
        <w:tc>
          <w:tcPr>
            <w:tcW w:w="2157" w:type="dxa"/>
          </w:tcPr>
          <w:p w14:paraId="0A882A06" w14:textId="6A3399FC" w:rsidR="00A21F2C" w:rsidRPr="00DC7414" w:rsidRDefault="00B94AE1">
            <w:pPr>
              <w:rPr>
                <w:color w:val="auto"/>
              </w:rPr>
            </w:pPr>
            <w:r w:rsidRPr="00DC7414">
              <w:rPr>
                <w:color w:val="auto"/>
              </w:rPr>
              <w:t>3rd Qu.:1.0000</w:t>
            </w:r>
          </w:p>
        </w:tc>
        <w:tc>
          <w:tcPr>
            <w:tcW w:w="2158" w:type="dxa"/>
          </w:tcPr>
          <w:p w14:paraId="13E8C287" w14:textId="18567A4B" w:rsidR="00A21F2C" w:rsidRPr="00DC7414" w:rsidRDefault="00CE157B">
            <w:pPr>
              <w:rPr>
                <w:color w:val="auto"/>
              </w:rPr>
            </w:pPr>
            <w:r w:rsidRPr="00DC7414">
              <w:rPr>
                <w:color w:val="auto"/>
              </w:rPr>
              <w:t>3rd Qu.:0.0000</w:t>
            </w:r>
          </w:p>
        </w:tc>
      </w:tr>
      <w:tr w:rsidR="00A21F2C" w14:paraId="68AF4991" w14:textId="77777777" w:rsidTr="00E503F5">
        <w:tc>
          <w:tcPr>
            <w:tcW w:w="2157" w:type="dxa"/>
          </w:tcPr>
          <w:p w14:paraId="1206553D" w14:textId="66750E65" w:rsidR="00A21F2C" w:rsidRPr="00DC7414" w:rsidRDefault="00C82336">
            <w:pPr>
              <w:rPr>
                <w:color w:val="auto"/>
              </w:rPr>
            </w:pPr>
            <w:r w:rsidRPr="00DC7414">
              <w:rPr>
                <w:color w:val="auto"/>
              </w:rPr>
              <w:t>Max.   :1.0000</w:t>
            </w:r>
          </w:p>
        </w:tc>
        <w:tc>
          <w:tcPr>
            <w:tcW w:w="2157" w:type="dxa"/>
          </w:tcPr>
          <w:p w14:paraId="1800C873" w14:textId="1806FFFC" w:rsidR="00A21F2C" w:rsidRPr="00DC7414" w:rsidRDefault="00DE35FC">
            <w:pPr>
              <w:rPr>
                <w:color w:val="auto"/>
              </w:rPr>
            </w:pPr>
            <w:r w:rsidRPr="00DC7414">
              <w:rPr>
                <w:color w:val="auto"/>
              </w:rPr>
              <w:t>Max.   :1.0000</w:t>
            </w:r>
          </w:p>
        </w:tc>
        <w:tc>
          <w:tcPr>
            <w:tcW w:w="2158" w:type="dxa"/>
          </w:tcPr>
          <w:p w14:paraId="0B5C22CA" w14:textId="6F3093B0" w:rsidR="00A21F2C" w:rsidRPr="00DC7414" w:rsidRDefault="00DC7414">
            <w:pPr>
              <w:rPr>
                <w:color w:val="auto"/>
              </w:rPr>
            </w:pPr>
            <w:r w:rsidRPr="00DC7414">
              <w:rPr>
                <w:color w:val="auto"/>
              </w:rPr>
              <w:t>Max.   :1.0000</w:t>
            </w:r>
          </w:p>
        </w:tc>
      </w:tr>
      <w:bookmarkEnd w:id="2"/>
    </w:tbl>
    <w:p w14:paraId="17A96B98" w14:textId="56C928E4" w:rsidR="00465A4B" w:rsidRDefault="00465A4B"/>
    <w:p w14:paraId="4B7E0258" w14:textId="034CB790" w:rsidR="00465A4B" w:rsidRDefault="0097570A">
      <w:r>
        <w:rPr>
          <w:noProof/>
        </w:rPr>
        <w:drawing>
          <wp:anchor distT="0" distB="0" distL="114300" distR="114300" simplePos="0" relativeHeight="251662336" behindDoc="0" locked="0" layoutInCell="1" allowOverlap="1" wp14:anchorId="0F13F2C6" wp14:editId="5A6F13FD">
            <wp:simplePos x="0" y="0"/>
            <wp:positionH relativeFrom="margin">
              <wp:align>center</wp:align>
            </wp:positionH>
            <wp:positionV relativeFrom="paragraph">
              <wp:posOffset>235585</wp:posOffset>
            </wp:positionV>
            <wp:extent cx="4096265" cy="3318319"/>
            <wp:effectExtent l="228600" t="228600" r="228600" b="2254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6265" cy="3318319"/>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1C9A2B49" w14:textId="63E49EA4" w:rsidR="00465A4B" w:rsidRDefault="00465A4B"/>
    <w:p w14:paraId="559A0AB3" w14:textId="11994714" w:rsidR="00465A4B" w:rsidRDefault="00465A4B"/>
    <w:p w14:paraId="404879C5" w14:textId="37745A8D" w:rsidR="00465A4B" w:rsidRDefault="00465A4B"/>
    <w:p w14:paraId="05C2A0DA" w14:textId="16A18591" w:rsidR="00465A4B" w:rsidRDefault="00465A4B"/>
    <w:p w14:paraId="359A70E6" w14:textId="77777777" w:rsidR="00DC7414" w:rsidRDefault="00DC7414"/>
    <w:p w14:paraId="2A7E25CC" w14:textId="77777777" w:rsidR="00DC7414" w:rsidRDefault="00DC7414"/>
    <w:p w14:paraId="04FBB60B" w14:textId="70556C58" w:rsidR="00DC7414" w:rsidRDefault="00DC7414"/>
    <w:p w14:paraId="16C52E93" w14:textId="77777777" w:rsidR="00DC7414" w:rsidRDefault="00DC7414"/>
    <w:p w14:paraId="672EB6E1" w14:textId="77777777" w:rsidR="00DC7414" w:rsidRDefault="00DC7414"/>
    <w:p w14:paraId="3061DE22" w14:textId="77777777" w:rsidR="00DC7414" w:rsidRDefault="00DC7414"/>
    <w:p w14:paraId="65F82A44" w14:textId="65A2D7A0" w:rsidR="00465A4B" w:rsidRDefault="00465A4B" w:rsidP="00465A4B">
      <w:pPr>
        <w:rPr>
          <w:rFonts w:asciiTheme="majorHAnsi" w:eastAsiaTheme="majorEastAsia" w:hAnsiTheme="majorHAnsi" w:cstheme="majorBidi"/>
          <w:color w:val="007789" w:themeColor="accent1" w:themeShade="BF"/>
          <w:sz w:val="32"/>
        </w:rPr>
      </w:pPr>
      <w:r w:rsidRPr="00465A4B">
        <w:rPr>
          <w:rFonts w:asciiTheme="majorHAnsi" w:eastAsiaTheme="majorEastAsia" w:hAnsiTheme="majorHAnsi" w:cstheme="majorBidi"/>
          <w:color w:val="007789" w:themeColor="accent1" w:themeShade="BF"/>
          <w:sz w:val="32"/>
        </w:rPr>
        <w:lastRenderedPageBreak/>
        <w:t>The smallest number of students belong to a certain area do you think AI would have a big impact?</w:t>
      </w:r>
    </w:p>
    <w:p w14:paraId="6FEF2FF3" w14:textId="28DE33A9" w:rsidR="00B162CA" w:rsidRPr="00B162CA" w:rsidRDefault="00465A4B" w:rsidP="00B162CA">
      <w:pPr>
        <w:rPr>
          <w:color w:val="auto"/>
        </w:rPr>
      </w:pPr>
      <w:r w:rsidRPr="00BB3161">
        <w:rPr>
          <w:color w:val="auto"/>
        </w:rPr>
        <w:t xml:space="preserve"> </w:t>
      </w:r>
    </w:p>
    <w:tbl>
      <w:tblPr>
        <w:tblStyle w:val="TableGrid"/>
        <w:tblW w:w="0" w:type="auto"/>
        <w:tblLook w:val="04A0" w:firstRow="1" w:lastRow="0" w:firstColumn="1" w:lastColumn="0" w:noHBand="0" w:noVBand="1"/>
      </w:tblPr>
      <w:tblGrid>
        <w:gridCol w:w="2157"/>
        <w:gridCol w:w="2157"/>
        <w:gridCol w:w="2158"/>
        <w:gridCol w:w="2158"/>
      </w:tblGrid>
      <w:tr w:rsidR="00DC7414" w14:paraId="24C27C90" w14:textId="77777777" w:rsidTr="00284CA0">
        <w:tc>
          <w:tcPr>
            <w:tcW w:w="2157" w:type="dxa"/>
          </w:tcPr>
          <w:p w14:paraId="242B8019" w14:textId="77777777" w:rsidR="00DC7414" w:rsidRPr="00B46B5F" w:rsidRDefault="00DC7414" w:rsidP="00284CA0">
            <w:pPr>
              <w:rPr>
                <w:color w:val="FF0000"/>
              </w:rPr>
            </w:pPr>
            <w:r w:rsidRPr="00B46B5F">
              <w:rPr>
                <w:color w:val="FF0000"/>
              </w:rPr>
              <w:t>Education</w:t>
            </w:r>
          </w:p>
        </w:tc>
        <w:tc>
          <w:tcPr>
            <w:tcW w:w="2157" w:type="dxa"/>
          </w:tcPr>
          <w:p w14:paraId="33DDF70E" w14:textId="77777777" w:rsidR="00DC7414" w:rsidRPr="00216AE2" w:rsidRDefault="00DC7414" w:rsidP="00284CA0">
            <w:pPr>
              <w:rPr>
                <w:color w:val="FF0000"/>
              </w:rPr>
            </w:pPr>
            <w:r w:rsidRPr="00216AE2">
              <w:rPr>
                <w:color w:val="FF0000"/>
              </w:rPr>
              <w:t>Medicine</w:t>
            </w:r>
          </w:p>
        </w:tc>
        <w:tc>
          <w:tcPr>
            <w:tcW w:w="2158" w:type="dxa"/>
          </w:tcPr>
          <w:p w14:paraId="655BA1DC" w14:textId="77777777" w:rsidR="00DC7414" w:rsidRDefault="00DC7414" w:rsidP="00284CA0">
            <w:pPr>
              <w:rPr>
                <w:color w:val="auto"/>
              </w:rPr>
            </w:pPr>
            <w:r w:rsidRPr="00216AE2">
              <w:rPr>
                <w:color w:val="FF0000"/>
              </w:rPr>
              <w:t>Agriculture</w:t>
            </w:r>
          </w:p>
        </w:tc>
        <w:tc>
          <w:tcPr>
            <w:tcW w:w="2158" w:type="dxa"/>
          </w:tcPr>
          <w:p w14:paraId="075D6398" w14:textId="77777777" w:rsidR="00DC7414" w:rsidRDefault="00DC7414" w:rsidP="00284CA0">
            <w:pPr>
              <w:rPr>
                <w:color w:val="auto"/>
              </w:rPr>
            </w:pPr>
            <w:r w:rsidRPr="00216AE2">
              <w:rPr>
                <w:color w:val="FF0000"/>
              </w:rPr>
              <w:t>Constructions</w:t>
            </w:r>
          </w:p>
        </w:tc>
      </w:tr>
      <w:tr w:rsidR="00DC7414" w14:paraId="2BC5D43B" w14:textId="77777777" w:rsidTr="00284CA0">
        <w:tc>
          <w:tcPr>
            <w:tcW w:w="2157" w:type="dxa"/>
          </w:tcPr>
          <w:p w14:paraId="54315895" w14:textId="77777777" w:rsidR="00DC7414" w:rsidRDefault="00DC7414" w:rsidP="00284CA0">
            <w:pPr>
              <w:rPr>
                <w:color w:val="auto"/>
              </w:rPr>
            </w:pPr>
            <w:r w:rsidRPr="00B9283C">
              <w:rPr>
                <w:color w:val="auto"/>
              </w:rPr>
              <w:t>Min.   :0.0000</w:t>
            </w:r>
          </w:p>
        </w:tc>
        <w:tc>
          <w:tcPr>
            <w:tcW w:w="2157" w:type="dxa"/>
          </w:tcPr>
          <w:p w14:paraId="042035C8" w14:textId="77777777" w:rsidR="00DC7414" w:rsidRDefault="00DC7414" w:rsidP="00284CA0">
            <w:pPr>
              <w:rPr>
                <w:color w:val="auto"/>
              </w:rPr>
            </w:pPr>
            <w:r w:rsidRPr="009C742A">
              <w:rPr>
                <w:color w:val="auto"/>
              </w:rPr>
              <w:t>Min.   :0.0000</w:t>
            </w:r>
          </w:p>
        </w:tc>
        <w:tc>
          <w:tcPr>
            <w:tcW w:w="2158" w:type="dxa"/>
          </w:tcPr>
          <w:p w14:paraId="62BBF17A" w14:textId="77777777" w:rsidR="00DC7414" w:rsidRDefault="00DC7414" w:rsidP="00284CA0">
            <w:pPr>
              <w:rPr>
                <w:color w:val="auto"/>
              </w:rPr>
            </w:pPr>
            <w:r w:rsidRPr="00216AE2">
              <w:rPr>
                <w:color w:val="auto"/>
              </w:rPr>
              <w:t>Min.   :0.0000</w:t>
            </w:r>
          </w:p>
        </w:tc>
        <w:tc>
          <w:tcPr>
            <w:tcW w:w="2158" w:type="dxa"/>
          </w:tcPr>
          <w:p w14:paraId="5F2BBB85" w14:textId="77777777" w:rsidR="00DC7414" w:rsidRDefault="00DC7414" w:rsidP="00284CA0">
            <w:pPr>
              <w:rPr>
                <w:color w:val="auto"/>
              </w:rPr>
            </w:pPr>
            <w:r w:rsidRPr="00A70D72">
              <w:rPr>
                <w:color w:val="auto"/>
              </w:rPr>
              <w:t>Min.   :0.0000</w:t>
            </w:r>
          </w:p>
        </w:tc>
      </w:tr>
      <w:tr w:rsidR="00DC7414" w14:paraId="76154CCF" w14:textId="77777777" w:rsidTr="00284CA0">
        <w:tc>
          <w:tcPr>
            <w:tcW w:w="2157" w:type="dxa"/>
          </w:tcPr>
          <w:p w14:paraId="5F6B9906" w14:textId="77777777" w:rsidR="00DC7414" w:rsidRDefault="00DC7414" w:rsidP="00284CA0">
            <w:pPr>
              <w:rPr>
                <w:color w:val="auto"/>
              </w:rPr>
            </w:pPr>
            <w:r w:rsidRPr="00DC216D">
              <w:rPr>
                <w:color w:val="auto"/>
              </w:rPr>
              <w:t>1st Qu.:0.0000</w:t>
            </w:r>
          </w:p>
        </w:tc>
        <w:tc>
          <w:tcPr>
            <w:tcW w:w="2157" w:type="dxa"/>
          </w:tcPr>
          <w:p w14:paraId="3DDA60DC" w14:textId="77777777" w:rsidR="00DC7414" w:rsidRDefault="00DC7414" w:rsidP="00284CA0">
            <w:pPr>
              <w:rPr>
                <w:color w:val="auto"/>
              </w:rPr>
            </w:pPr>
            <w:r w:rsidRPr="009C742A">
              <w:rPr>
                <w:color w:val="auto"/>
              </w:rPr>
              <w:t>1st Qu.:1.0000</w:t>
            </w:r>
          </w:p>
        </w:tc>
        <w:tc>
          <w:tcPr>
            <w:tcW w:w="2158" w:type="dxa"/>
          </w:tcPr>
          <w:p w14:paraId="7DC29E0D" w14:textId="77777777" w:rsidR="00DC7414" w:rsidRDefault="00DC7414" w:rsidP="00284CA0">
            <w:pPr>
              <w:rPr>
                <w:color w:val="auto"/>
              </w:rPr>
            </w:pPr>
            <w:r w:rsidRPr="007A0040">
              <w:rPr>
                <w:color w:val="auto"/>
              </w:rPr>
              <w:t>1st Qu.:0.0000</w:t>
            </w:r>
          </w:p>
        </w:tc>
        <w:tc>
          <w:tcPr>
            <w:tcW w:w="2158" w:type="dxa"/>
          </w:tcPr>
          <w:p w14:paraId="2E365987" w14:textId="77777777" w:rsidR="00DC7414" w:rsidRDefault="00DC7414" w:rsidP="00284CA0">
            <w:pPr>
              <w:rPr>
                <w:color w:val="auto"/>
              </w:rPr>
            </w:pPr>
            <w:r w:rsidRPr="00D3365B">
              <w:rPr>
                <w:color w:val="auto"/>
              </w:rPr>
              <w:t>1st Qu.:0.0000</w:t>
            </w:r>
          </w:p>
        </w:tc>
      </w:tr>
      <w:tr w:rsidR="00DC7414" w14:paraId="0E282BF1" w14:textId="77777777" w:rsidTr="00284CA0">
        <w:tc>
          <w:tcPr>
            <w:tcW w:w="2157" w:type="dxa"/>
          </w:tcPr>
          <w:p w14:paraId="2A3086F4" w14:textId="77777777" w:rsidR="00DC7414" w:rsidRDefault="00DC7414" w:rsidP="00284CA0">
            <w:pPr>
              <w:rPr>
                <w:color w:val="auto"/>
              </w:rPr>
            </w:pPr>
            <w:r w:rsidRPr="00F57EE6">
              <w:rPr>
                <w:color w:val="auto"/>
              </w:rPr>
              <w:t>Median :1.0000</w:t>
            </w:r>
          </w:p>
        </w:tc>
        <w:tc>
          <w:tcPr>
            <w:tcW w:w="2157" w:type="dxa"/>
          </w:tcPr>
          <w:p w14:paraId="22B60BE5" w14:textId="77777777" w:rsidR="00DC7414" w:rsidRDefault="00DC7414" w:rsidP="00284CA0">
            <w:pPr>
              <w:rPr>
                <w:color w:val="auto"/>
              </w:rPr>
            </w:pPr>
            <w:r w:rsidRPr="003F0D40">
              <w:rPr>
                <w:color w:val="auto"/>
              </w:rPr>
              <w:t>Median :1.0000</w:t>
            </w:r>
          </w:p>
        </w:tc>
        <w:tc>
          <w:tcPr>
            <w:tcW w:w="2158" w:type="dxa"/>
          </w:tcPr>
          <w:p w14:paraId="3CF30E15" w14:textId="77777777" w:rsidR="00DC7414" w:rsidRDefault="00DC7414" w:rsidP="00284CA0">
            <w:pPr>
              <w:rPr>
                <w:color w:val="auto"/>
              </w:rPr>
            </w:pPr>
            <w:r w:rsidRPr="007A0040">
              <w:rPr>
                <w:color w:val="auto"/>
              </w:rPr>
              <w:t>Median :1.0000</w:t>
            </w:r>
          </w:p>
        </w:tc>
        <w:tc>
          <w:tcPr>
            <w:tcW w:w="2158" w:type="dxa"/>
          </w:tcPr>
          <w:p w14:paraId="537016D1" w14:textId="77777777" w:rsidR="00DC7414" w:rsidRDefault="00DC7414" w:rsidP="00284CA0">
            <w:pPr>
              <w:rPr>
                <w:color w:val="auto"/>
              </w:rPr>
            </w:pPr>
            <w:r w:rsidRPr="00D3365B">
              <w:rPr>
                <w:color w:val="auto"/>
              </w:rPr>
              <w:t>Median :1.0000</w:t>
            </w:r>
          </w:p>
        </w:tc>
      </w:tr>
      <w:tr w:rsidR="00DC7414" w14:paraId="520423BE" w14:textId="77777777" w:rsidTr="00284CA0">
        <w:tc>
          <w:tcPr>
            <w:tcW w:w="2157" w:type="dxa"/>
          </w:tcPr>
          <w:p w14:paraId="362A7220" w14:textId="77777777" w:rsidR="00DC7414" w:rsidRDefault="00DC7414" w:rsidP="00284CA0">
            <w:pPr>
              <w:rPr>
                <w:color w:val="auto"/>
              </w:rPr>
            </w:pPr>
            <w:r w:rsidRPr="00B46B5F">
              <w:rPr>
                <w:color w:val="auto"/>
              </w:rPr>
              <w:t>Mean   :0.6703</w:t>
            </w:r>
          </w:p>
        </w:tc>
        <w:tc>
          <w:tcPr>
            <w:tcW w:w="2157" w:type="dxa"/>
          </w:tcPr>
          <w:p w14:paraId="15690A99" w14:textId="77777777" w:rsidR="00DC7414" w:rsidRPr="00DC7414" w:rsidRDefault="00DC7414" w:rsidP="00284CA0">
            <w:pPr>
              <w:rPr>
                <w:color w:val="auto"/>
              </w:rPr>
            </w:pPr>
            <w:r w:rsidRPr="00DC7414">
              <w:rPr>
                <w:color w:val="auto"/>
              </w:rPr>
              <w:t>Mean   :0.8022</w:t>
            </w:r>
          </w:p>
        </w:tc>
        <w:tc>
          <w:tcPr>
            <w:tcW w:w="2158" w:type="dxa"/>
          </w:tcPr>
          <w:p w14:paraId="79C8424E" w14:textId="77777777" w:rsidR="00DC7414" w:rsidRDefault="00DC7414" w:rsidP="00284CA0">
            <w:pPr>
              <w:rPr>
                <w:color w:val="auto"/>
              </w:rPr>
            </w:pPr>
            <w:r w:rsidRPr="007A0040">
              <w:rPr>
                <w:color w:val="auto"/>
              </w:rPr>
              <w:t>Mean   :0.5055</w:t>
            </w:r>
          </w:p>
        </w:tc>
        <w:tc>
          <w:tcPr>
            <w:tcW w:w="2158" w:type="dxa"/>
          </w:tcPr>
          <w:p w14:paraId="12A4A96B" w14:textId="77777777" w:rsidR="00DC7414" w:rsidRDefault="00DC7414" w:rsidP="00284CA0">
            <w:pPr>
              <w:rPr>
                <w:color w:val="auto"/>
              </w:rPr>
            </w:pPr>
            <w:r w:rsidRPr="00D3365B">
              <w:rPr>
                <w:color w:val="auto"/>
              </w:rPr>
              <w:t>Mean   :0.5495</w:t>
            </w:r>
          </w:p>
        </w:tc>
      </w:tr>
      <w:tr w:rsidR="00DC7414" w14:paraId="23F28D68" w14:textId="77777777" w:rsidTr="00284CA0">
        <w:tc>
          <w:tcPr>
            <w:tcW w:w="2157" w:type="dxa"/>
          </w:tcPr>
          <w:p w14:paraId="03DC20DF" w14:textId="77777777" w:rsidR="00DC7414" w:rsidRDefault="00DC7414" w:rsidP="00284CA0">
            <w:pPr>
              <w:rPr>
                <w:color w:val="auto"/>
              </w:rPr>
            </w:pPr>
            <w:r w:rsidRPr="00B46B5F">
              <w:rPr>
                <w:color w:val="auto"/>
              </w:rPr>
              <w:t>3rd Qu.:1.0000</w:t>
            </w:r>
          </w:p>
        </w:tc>
        <w:tc>
          <w:tcPr>
            <w:tcW w:w="2157" w:type="dxa"/>
          </w:tcPr>
          <w:p w14:paraId="2EE5AD41" w14:textId="77777777" w:rsidR="00DC7414" w:rsidRDefault="00DC7414" w:rsidP="00284CA0">
            <w:pPr>
              <w:rPr>
                <w:color w:val="auto"/>
              </w:rPr>
            </w:pPr>
            <w:r w:rsidRPr="003F0D40">
              <w:rPr>
                <w:color w:val="auto"/>
              </w:rPr>
              <w:t>3rd Qu.:1.0000</w:t>
            </w:r>
          </w:p>
        </w:tc>
        <w:tc>
          <w:tcPr>
            <w:tcW w:w="2158" w:type="dxa"/>
          </w:tcPr>
          <w:p w14:paraId="3C3470D4" w14:textId="77777777" w:rsidR="00DC7414" w:rsidRDefault="00DC7414" w:rsidP="00284CA0">
            <w:pPr>
              <w:rPr>
                <w:color w:val="auto"/>
              </w:rPr>
            </w:pPr>
            <w:r w:rsidRPr="00B00004">
              <w:rPr>
                <w:color w:val="auto"/>
              </w:rPr>
              <w:t>3rd Qu.:1.0000</w:t>
            </w:r>
          </w:p>
        </w:tc>
        <w:tc>
          <w:tcPr>
            <w:tcW w:w="2158" w:type="dxa"/>
          </w:tcPr>
          <w:p w14:paraId="42D9432A" w14:textId="77777777" w:rsidR="00DC7414" w:rsidRDefault="00DC7414" w:rsidP="00284CA0">
            <w:pPr>
              <w:rPr>
                <w:color w:val="auto"/>
              </w:rPr>
            </w:pPr>
            <w:r w:rsidRPr="00E503F5">
              <w:rPr>
                <w:color w:val="auto"/>
              </w:rPr>
              <w:t>3rd Qu.:1.0000</w:t>
            </w:r>
          </w:p>
        </w:tc>
      </w:tr>
      <w:tr w:rsidR="00DC7414" w14:paraId="3E3F938A" w14:textId="77777777" w:rsidTr="00284CA0">
        <w:tc>
          <w:tcPr>
            <w:tcW w:w="2157" w:type="dxa"/>
          </w:tcPr>
          <w:p w14:paraId="2B279EE2" w14:textId="77777777" w:rsidR="00DC7414" w:rsidRDefault="00DC7414" w:rsidP="00284CA0">
            <w:pPr>
              <w:rPr>
                <w:color w:val="auto"/>
              </w:rPr>
            </w:pPr>
            <w:r w:rsidRPr="00B46B5F">
              <w:rPr>
                <w:color w:val="auto"/>
              </w:rPr>
              <w:t>Max.   :1.0000</w:t>
            </w:r>
          </w:p>
        </w:tc>
        <w:tc>
          <w:tcPr>
            <w:tcW w:w="2157" w:type="dxa"/>
          </w:tcPr>
          <w:p w14:paraId="2A06FE3F" w14:textId="0EB97422" w:rsidR="00DC7414" w:rsidRDefault="00DC7414" w:rsidP="00284CA0">
            <w:pPr>
              <w:rPr>
                <w:color w:val="auto"/>
              </w:rPr>
            </w:pPr>
            <w:r w:rsidRPr="00216AE2">
              <w:rPr>
                <w:color w:val="auto"/>
              </w:rPr>
              <w:t>Max.   :1.0000</w:t>
            </w:r>
          </w:p>
        </w:tc>
        <w:tc>
          <w:tcPr>
            <w:tcW w:w="2158" w:type="dxa"/>
          </w:tcPr>
          <w:p w14:paraId="69548EED" w14:textId="77777777" w:rsidR="00DC7414" w:rsidRDefault="00DC7414" w:rsidP="00284CA0">
            <w:pPr>
              <w:rPr>
                <w:color w:val="auto"/>
              </w:rPr>
            </w:pPr>
            <w:r w:rsidRPr="00B00004">
              <w:rPr>
                <w:color w:val="auto"/>
              </w:rPr>
              <w:t>Max.   :1.0000</w:t>
            </w:r>
          </w:p>
        </w:tc>
        <w:tc>
          <w:tcPr>
            <w:tcW w:w="2158" w:type="dxa"/>
          </w:tcPr>
          <w:p w14:paraId="6BFC0458" w14:textId="77777777" w:rsidR="00DC7414" w:rsidRDefault="00DC7414" w:rsidP="00284CA0">
            <w:pPr>
              <w:rPr>
                <w:color w:val="auto"/>
              </w:rPr>
            </w:pPr>
            <w:r w:rsidRPr="00E503F5">
              <w:rPr>
                <w:color w:val="auto"/>
              </w:rPr>
              <w:t>Max.   :1.0000</w:t>
            </w:r>
          </w:p>
        </w:tc>
      </w:tr>
    </w:tbl>
    <w:p w14:paraId="4D8DD242" w14:textId="2F92C41D" w:rsidR="00465A4B" w:rsidRDefault="00465A4B"/>
    <w:tbl>
      <w:tblPr>
        <w:tblStyle w:val="TableGrid"/>
        <w:tblW w:w="0" w:type="auto"/>
        <w:tblLook w:val="04A0" w:firstRow="1" w:lastRow="0" w:firstColumn="1" w:lastColumn="0" w:noHBand="0" w:noVBand="1"/>
      </w:tblPr>
      <w:tblGrid>
        <w:gridCol w:w="2157"/>
        <w:gridCol w:w="2157"/>
        <w:gridCol w:w="2158"/>
      </w:tblGrid>
      <w:tr w:rsidR="00DC7414" w14:paraId="0C6A9DC0" w14:textId="77777777" w:rsidTr="00284CA0">
        <w:tc>
          <w:tcPr>
            <w:tcW w:w="2157" w:type="dxa"/>
          </w:tcPr>
          <w:p w14:paraId="7FC72935" w14:textId="77777777" w:rsidR="00DC7414" w:rsidRPr="00A21F2C" w:rsidRDefault="00DC7414" w:rsidP="00284CA0">
            <w:pPr>
              <w:rPr>
                <w:color w:val="FF0000"/>
              </w:rPr>
            </w:pPr>
            <w:r w:rsidRPr="00A21F2C">
              <w:rPr>
                <w:color w:val="FF0000"/>
              </w:rPr>
              <w:t>Marketing</w:t>
            </w:r>
          </w:p>
        </w:tc>
        <w:tc>
          <w:tcPr>
            <w:tcW w:w="2157" w:type="dxa"/>
          </w:tcPr>
          <w:p w14:paraId="1684C8BF" w14:textId="77777777" w:rsidR="00DC7414" w:rsidRDefault="00DC7414" w:rsidP="00284CA0">
            <w:r w:rsidRPr="00A21F2C">
              <w:rPr>
                <w:color w:val="FF0000"/>
              </w:rPr>
              <w:t>Administration</w:t>
            </w:r>
          </w:p>
        </w:tc>
        <w:tc>
          <w:tcPr>
            <w:tcW w:w="2158" w:type="dxa"/>
          </w:tcPr>
          <w:p w14:paraId="7F160FD7" w14:textId="77777777" w:rsidR="00DC7414" w:rsidRDefault="00DC7414" w:rsidP="00284CA0">
            <w:r w:rsidRPr="00A21F2C">
              <w:rPr>
                <w:color w:val="FF0000"/>
              </w:rPr>
              <w:t>Art</w:t>
            </w:r>
          </w:p>
        </w:tc>
      </w:tr>
      <w:tr w:rsidR="00DC7414" w14:paraId="7E9D0D8D" w14:textId="77777777" w:rsidTr="00284CA0">
        <w:tc>
          <w:tcPr>
            <w:tcW w:w="2157" w:type="dxa"/>
          </w:tcPr>
          <w:p w14:paraId="71327EED" w14:textId="77777777" w:rsidR="00DC7414" w:rsidRPr="00DC7414" w:rsidRDefault="00DC7414" w:rsidP="00284CA0">
            <w:pPr>
              <w:rPr>
                <w:color w:val="auto"/>
              </w:rPr>
            </w:pPr>
            <w:r w:rsidRPr="00DC7414">
              <w:rPr>
                <w:color w:val="auto"/>
              </w:rPr>
              <w:t>Min.   :0.0000</w:t>
            </w:r>
          </w:p>
        </w:tc>
        <w:tc>
          <w:tcPr>
            <w:tcW w:w="2157" w:type="dxa"/>
          </w:tcPr>
          <w:p w14:paraId="393C426F" w14:textId="77777777" w:rsidR="00DC7414" w:rsidRPr="00DC7414" w:rsidRDefault="00DC7414" w:rsidP="00284CA0">
            <w:pPr>
              <w:rPr>
                <w:color w:val="auto"/>
              </w:rPr>
            </w:pPr>
            <w:r w:rsidRPr="00DC7414">
              <w:rPr>
                <w:color w:val="auto"/>
              </w:rPr>
              <w:t>Min.   :0.0000</w:t>
            </w:r>
          </w:p>
        </w:tc>
        <w:tc>
          <w:tcPr>
            <w:tcW w:w="2158" w:type="dxa"/>
          </w:tcPr>
          <w:p w14:paraId="57CD6B5F" w14:textId="77777777" w:rsidR="00DC7414" w:rsidRPr="00DC7414" w:rsidRDefault="00DC7414" w:rsidP="00284CA0">
            <w:pPr>
              <w:rPr>
                <w:color w:val="auto"/>
              </w:rPr>
            </w:pPr>
            <w:r w:rsidRPr="00DC7414">
              <w:rPr>
                <w:color w:val="auto"/>
              </w:rPr>
              <w:t>Min.   :0.0000</w:t>
            </w:r>
          </w:p>
        </w:tc>
      </w:tr>
      <w:tr w:rsidR="00DC7414" w14:paraId="38A5F940" w14:textId="77777777" w:rsidTr="00284CA0">
        <w:tc>
          <w:tcPr>
            <w:tcW w:w="2157" w:type="dxa"/>
          </w:tcPr>
          <w:p w14:paraId="6A1DC598" w14:textId="77777777" w:rsidR="00DC7414" w:rsidRPr="00DC7414" w:rsidRDefault="00DC7414" w:rsidP="00284CA0">
            <w:pPr>
              <w:rPr>
                <w:color w:val="auto"/>
              </w:rPr>
            </w:pPr>
            <w:r w:rsidRPr="00DC7414">
              <w:rPr>
                <w:color w:val="auto"/>
              </w:rPr>
              <w:t>1st Qu.:0.0000</w:t>
            </w:r>
          </w:p>
        </w:tc>
        <w:tc>
          <w:tcPr>
            <w:tcW w:w="2157" w:type="dxa"/>
          </w:tcPr>
          <w:p w14:paraId="13323D4D" w14:textId="77777777" w:rsidR="00DC7414" w:rsidRPr="00DC7414" w:rsidRDefault="00DC7414" w:rsidP="00284CA0">
            <w:pPr>
              <w:rPr>
                <w:color w:val="auto"/>
              </w:rPr>
            </w:pPr>
            <w:r w:rsidRPr="00DC7414">
              <w:rPr>
                <w:color w:val="auto"/>
              </w:rPr>
              <w:t>1st Qu.:0.0000</w:t>
            </w:r>
          </w:p>
        </w:tc>
        <w:tc>
          <w:tcPr>
            <w:tcW w:w="2158" w:type="dxa"/>
          </w:tcPr>
          <w:p w14:paraId="096667BA" w14:textId="77777777" w:rsidR="00DC7414" w:rsidRPr="00DC7414" w:rsidRDefault="00DC7414" w:rsidP="00284CA0">
            <w:pPr>
              <w:rPr>
                <w:color w:val="auto"/>
              </w:rPr>
            </w:pPr>
            <w:r w:rsidRPr="00DC7414">
              <w:rPr>
                <w:color w:val="auto"/>
              </w:rPr>
              <w:t>1st Qu.:0.0000</w:t>
            </w:r>
          </w:p>
        </w:tc>
      </w:tr>
      <w:tr w:rsidR="00DC7414" w14:paraId="6859B2E0" w14:textId="77777777" w:rsidTr="00284CA0">
        <w:tc>
          <w:tcPr>
            <w:tcW w:w="2157" w:type="dxa"/>
          </w:tcPr>
          <w:p w14:paraId="5257EC4F" w14:textId="77777777" w:rsidR="00DC7414" w:rsidRPr="00DC7414" w:rsidRDefault="00DC7414" w:rsidP="00284CA0">
            <w:pPr>
              <w:rPr>
                <w:color w:val="auto"/>
              </w:rPr>
            </w:pPr>
            <w:r w:rsidRPr="00DC7414">
              <w:rPr>
                <w:color w:val="auto"/>
              </w:rPr>
              <w:t>Median :0.0000</w:t>
            </w:r>
          </w:p>
        </w:tc>
        <w:tc>
          <w:tcPr>
            <w:tcW w:w="2157" w:type="dxa"/>
          </w:tcPr>
          <w:p w14:paraId="1211674C" w14:textId="77777777" w:rsidR="00DC7414" w:rsidRPr="00DC7414" w:rsidRDefault="00DC7414" w:rsidP="00284CA0">
            <w:pPr>
              <w:rPr>
                <w:color w:val="auto"/>
              </w:rPr>
            </w:pPr>
            <w:r w:rsidRPr="00DC7414">
              <w:rPr>
                <w:color w:val="auto"/>
              </w:rPr>
              <w:t>Median :0.0000</w:t>
            </w:r>
          </w:p>
        </w:tc>
        <w:tc>
          <w:tcPr>
            <w:tcW w:w="2158" w:type="dxa"/>
          </w:tcPr>
          <w:p w14:paraId="40B484DC" w14:textId="77777777" w:rsidR="00DC7414" w:rsidRPr="00DC7414" w:rsidRDefault="00DC7414" w:rsidP="00284CA0">
            <w:pPr>
              <w:rPr>
                <w:color w:val="auto"/>
              </w:rPr>
            </w:pPr>
            <w:r w:rsidRPr="00DC7414">
              <w:rPr>
                <w:color w:val="auto"/>
              </w:rPr>
              <w:t>Median :0.0000</w:t>
            </w:r>
          </w:p>
        </w:tc>
      </w:tr>
      <w:tr w:rsidR="00DC7414" w14:paraId="4BBC36E9" w14:textId="77777777" w:rsidTr="00284CA0">
        <w:tc>
          <w:tcPr>
            <w:tcW w:w="2157" w:type="dxa"/>
          </w:tcPr>
          <w:p w14:paraId="54303C1A" w14:textId="77777777" w:rsidR="00DC7414" w:rsidRPr="00DC7414" w:rsidRDefault="00DC7414" w:rsidP="00284CA0">
            <w:pPr>
              <w:rPr>
                <w:color w:val="auto"/>
              </w:rPr>
            </w:pPr>
            <w:r w:rsidRPr="00DC7414">
              <w:rPr>
                <w:color w:val="auto"/>
              </w:rPr>
              <w:t>Mean   :0.3626</w:t>
            </w:r>
          </w:p>
        </w:tc>
        <w:tc>
          <w:tcPr>
            <w:tcW w:w="2157" w:type="dxa"/>
          </w:tcPr>
          <w:p w14:paraId="597E8D88" w14:textId="77777777" w:rsidR="00DC7414" w:rsidRPr="00DC7414" w:rsidRDefault="00DC7414" w:rsidP="00284CA0">
            <w:pPr>
              <w:rPr>
                <w:color w:val="auto"/>
              </w:rPr>
            </w:pPr>
            <w:r w:rsidRPr="00DC7414">
              <w:rPr>
                <w:color w:val="auto"/>
              </w:rPr>
              <w:t>Mean   :0.3846</w:t>
            </w:r>
          </w:p>
        </w:tc>
        <w:tc>
          <w:tcPr>
            <w:tcW w:w="2158" w:type="dxa"/>
          </w:tcPr>
          <w:p w14:paraId="67087D4F" w14:textId="77777777" w:rsidR="00DC7414" w:rsidRPr="00DC7414" w:rsidRDefault="00DC7414" w:rsidP="00284CA0">
            <w:pPr>
              <w:rPr>
                <w:color w:val="00B050"/>
              </w:rPr>
            </w:pPr>
            <w:r w:rsidRPr="00DC7414">
              <w:rPr>
                <w:color w:val="00B050"/>
              </w:rPr>
              <w:t>Mean   :0.1319</w:t>
            </w:r>
          </w:p>
        </w:tc>
      </w:tr>
      <w:tr w:rsidR="00DC7414" w14:paraId="2FB57702" w14:textId="77777777" w:rsidTr="00284CA0">
        <w:tc>
          <w:tcPr>
            <w:tcW w:w="2157" w:type="dxa"/>
          </w:tcPr>
          <w:p w14:paraId="0E93621D" w14:textId="77777777" w:rsidR="00DC7414" w:rsidRPr="00DC7414" w:rsidRDefault="00DC7414" w:rsidP="00284CA0">
            <w:pPr>
              <w:rPr>
                <w:color w:val="auto"/>
              </w:rPr>
            </w:pPr>
            <w:r w:rsidRPr="00DC7414">
              <w:rPr>
                <w:color w:val="auto"/>
              </w:rPr>
              <w:t>3rd Qu.:1.0000</w:t>
            </w:r>
          </w:p>
        </w:tc>
        <w:tc>
          <w:tcPr>
            <w:tcW w:w="2157" w:type="dxa"/>
          </w:tcPr>
          <w:p w14:paraId="4727A15D" w14:textId="77777777" w:rsidR="00DC7414" w:rsidRPr="00DC7414" w:rsidRDefault="00DC7414" w:rsidP="00284CA0">
            <w:pPr>
              <w:rPr>
                <w:color w:val="auto"/>
              </w:rPr>
            </w:pPr>
            <w:r w:rsidRPr="00DC7414">
              <w:rPr>
                <w:color w:val="auto"/>
              </w:rPr>
              <w:t>3rd Qu.:1.0000</w:t>
            </w:r>
          </w:p>
        </w:tc>
        <w:tc>
          <w:tcPr>
            <w:tcW w:w="2158" w:type="dxa"/>
          </w:tcPr>
          <w:p w14:paraId="56665AC7" w14:textId="77777777" w:rsidR="00DC7414" w:rsidRPr="00DC7414" w:rsidRDefault="00DC7414" w:rsidP="00284CA0">
            <w:pPr>
              <w:rPr>
                <w:color w:val="auto"/>
              </w:rPr>
            </w:pPr>
            <w:r w:rsidRPr="00DC7414">
              <w:rPr>
                <w:color w:val="auto"/>
              </w:rPr>
              <w:t>3rd Qu.:0.0000</w:t>
            </w:r>
          </w:p>
        </w:tc>
      </w:tr>
      <w:tr w:rsidR="00DC7414" w14:paraId="2A1D24F7" w14:textId="77777777" w:rsidTr="00284CA0">
        <w:tc>
          <w:tcPr>
            <w:tcW w:w="2157" w:type="dxa"/>
          </w:tcPr>
          <w:p w14:paraId="5FA36516" w14:textId="77777777" w:rsidR="00DC7414" w:rsidRPr="00DC7414" w:rsidRDefault="00DC7414" w:rsidP="00284CA0">
            <w:pPr>
              <w:rPr>
                <w:color w:val="auto"/>
              </w:rPr>
            </w:pPr>
            <w:r w:rsidRPr="00DC7414">
              <w:rPr>
                <w:color w:val="auto"/>
              </w:rPr>
              <w:t>Max.   :1.0000</w:t>
            </w:r>
          </w:p>
        </w:tc>
        <w:tc>
          <w:tcPr>
            <w:tcW w:w="2157" w:type="dxa"/>
          </w:tcPr>
          <w:p w14:paraId="1A69E346" w14:textId="77777777" w:rsidR="00DC7414" w:rsidRPr="00DC7414" w:rsidRDefault="00DC7414" w:rsidP="00284CA0">
            <w:pPr>
              <w:rPr>
                <w:color w:val="auto"/>
              </w:rPr>
            </w:pPr>
            <w:r w:rsidRPr="00DC7414">
              <w:rPr>
                <w:color w:val="auto"/>
              </w:rPr>
              <w:t>Max.   :1.0000</w:t>
            </w:r>
          </w:p>
        </w:tc>
        <w:tc>
          <w:tcPr>
            <w:tcW w:w="2158" w:type="dxa"/>
          </w:tcPr>
          <w:p w14:paraId="6B40A595" w14:textId="77777777" w:rsidR="00DC7414" w:rsidRPr="00DC7414" w:rsidRDefault="00DC7414" w:rsidP="00284CA0">
            <w:pPr>
              <w:rPr>
                <w:color w:val="auto"/>
              </w:rPr>
            </w:pPr>
            <w:r w:rsidRPr="00DC7414">
              <w:rPr>
                <w:color w:val="auto"/>
              </w:rPr>
              <w:t>Max.   :1.0000</w:t>
            </w:r>
          </w:p>
        </w:tc>
      </w:tr>
    </w:tbl>
    <w:p w14:paraId="111ABA54" w14:textId="77777777" w:rsidR="00DC7414" w:rsidRDefault="00DC7414"/>
    <w:p w14:paraId="26B86E5B" w14:textId="312AD1DA" w:rsidR="00B162CA" w:rsidRDefault="00940938">
      <w:r>
        <w:rPr>
          <w:noProof/>
        </w:rPr>
        <w:drawing>
          <wp:anchor distT="0" distB="0" distL="114300" distR="114300" simplePos="0" relativeHeight="251663360" behindDoc="0" locked="0" layoutInCell="1" allowOverlap="1" wp14:anchorId="7CA7C167" wp14:editId="52C16E0F">
            <wp:simplePos x="0" y="0"/>
            <wp:positionH relativeFrom="margin">
              <wp:align>center</wp:align>
            </wp:positionH>
            <wp:positionV relativeFrom="paragraph">
              <wp:posOffset>245745</wp:posOffset>
            </wp:positionV>
            <wp:extent cx="4071620" cy="3298825"/>
            <wp:effectExtent l="228600" t="228600" r="233680" b="2254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1620" cy="329882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03DBD780" w14:textId="6FE444BE" w:rsidR="00B162CA" w:rsidRDefault="00B162CA"/>
    <w:p w14:paraId="6CD4D366" w14:textId="6413146C" w:rsidR="00B162CA" w:rsidRDefault="00B162CA"/>
    <w:p w14:paraId="25229C2C" w14:textId="110404C5" w:rsidR="00B162CA" w:rsidRDefault="00B162CA"/>
    <w:p w14:paraId="6CFC1D97" w14:textId="1F081827" w:rsidR="00B162CA" w:rsidRDefault="00B162CA"/>
    <w:p w14:paraId="14935208" w14:textId="270D160E" w:rsidR="00B162CA" w:rsidRDefault="00B162CA"/>
    <w:p w14:paraId="1C4FE56F" w14:textId="40219CD4" w:rsidR="00B162CA" w:rsidRDefault="00B162CA"/>
    <w:p w14:paraId="648A521F" w14:textId="297D58B0" w:rsidR="00B162CA" w:rsidRDefault="00B162CA"/>
    <w:p w14:paraId="48C02138" w14:textId="0DC72D8D" w:rsidR="00B162CA" w:rsidRDefault="00B162CA"/>
    <w:p w14:paraId="2D2B2349" w14:textId="6AF56FAC" w:rsidR="00B162CA" w:rsidRDefault="00B162CA"/>
    <w:p w14:paraId="64CA169D" w14:textId="37D26C10" w:rsidR="00B162CA" w:rsidRDefault="00B162CA"/>
    <w:p w14:paraId="1E88724A" w14:textId="73953781" w:rsidR="00B162CA" w:rsidRDefault="00B162CA"/>
    <w:p w14:paraId="6516DC13" w14:textId="45266650" w:rsidR="00B162CA" w:rsidRDefault="00B162CA" w:rsidP="00B162CA">
      <w:pPr>
        <w:rPr>
          <w:rFonts w:asciiTheme="majorHAnsi" w:eastAsiaTheme="majorEastAsia" w:hAnsiTheme="majorHAnsi" w:cstheme="majorBidi"/>
          <w:color w:val="007789" w:themeColor="accent1" w:themeShade="BF"/>
          <w:sz w:val="32"/>
        </w:rPr>
      </w:pPr>
      <w:r w:rsidRPr="00B162CA">
        <w:rPr>
          <w:rFonts w:asciiTheme="majorHAnsi" w:eastAsiaTheme="majorEastAsia" w:hAnsiTheme="majorHAnsi" w:cstheme="majorBidi"/>
          <w:color w:val="007789" w:themeColor="accent1" w:themeShade="BF"/>
          <w:sz w:val="32"/>
        </w:rPr>
        <w:lastRenderedPageBreak/>
        <w:t>What is the opinion of the students with the highest GPA?</w:t>
      </w:r>
    </w:p>
    <w:p w14:paraId="2450DC03" w14:textId="73C395AB" w:rsidR="00B675A7" w:rsidRPr="00B162CA" w:rsidRDefault="00963B86" w:rsidP="00B162CA">
      <w:r>
        <w:rPr>
          <w:noProof/>
        </w:rPr>
        <w:drawing>
          <wp:anchor distT="0" distB="0" distL="114300" distR="114300" simplePos="0" relativeHeight="251668480" behindDoc="0" locked="0" layoutInCell="1" allowOverlap="1" wp14:anchorId="3A4AEAB1" wp14:editId="5C11A253">
            <wp:simplePos x="0" y="0"/>
            <wp:positionH relativeFrom="page">
              <wp:posOffset>3912577</wp:posOffset>
            </wp:positionH>
            <wp:positionV relativeFrom="paragraph">
              <wp:posOffset>305093</wp:posOffset>
            </wp:positionV>
            <wp:extent cx="3688080" cy="1560097"/>
            <wp:effectExtent l="0" t="0" r="7620" b="254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t="7368"/>
                    <a:stretch/>
                  </pic:blipFill>
                  <pic:spPr bwMode="auto">
                    <a:xfrm>
                      <a:off x="0" y="0"/>
                      <a:ext cx="3694276" cy="15627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713F">
        <w:rPr>
          <w:noProof/>
        </w:rPr>
        <w:drawing>
          <wp:anchor distT="0" distB="0" distL="114300" distR="114300" simplePos="0" relativeHeight="251671552" behindDoc="0" locked="0" layoutInCell="1" allowOverlap="1" wp14:anchorId="517CF1B1" wp14:editId="3D218F93">
            <wp:simplePos x="0" y="0"/>
            <wp:positionH relativeFrom="margin">
              <wp:align>right</wp:align>
            </wp:positionH>
            <wp:positionV relativeFrom="paragraph">
              <wp:posOffset>6346959</wp:posOffset>
            </wp:positionV>
            <wp:extent cx="5486400" cy="15240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95164" cy="1526434"/>
                    </a:xfrm>
                    <a:prstGeom prst="rect">
                      <a:avLst/>
                    </a:prstGeom>
                  </pic:spPr>
                </pic:pic>
              </a:graphicData>
            </a:graphic>
            <wp14:sizeRelH relativeFrom="margin">
              <wp14:pctWidth>0</wp14:pctWidth>
            </wp14:sizeRelH>
            <wp14:sizeRelV relativeFrom="margin">
              <wp14:pctHeight>0</wp14:pctHeight>
            </wp14:sizeRelV>
          </wp:anchor>
        </w:drawing>
      </w:r>
      <w:r w:rsidR="003F01B0" w:rsidRPr="0071781E">
        <w:rPr>
          <w:noProof/>
        </w:rPr>
        <w:drawing>
          <wp:anchor distT="0" distB="0" distL="114300" distR="114300" simplePos="0" relativeHeight="251670528" behindDoc="0" locked="0" layoutInCell="1" allowOverlap="1" wp14:anchorId="712EAEA1" wp14:editId="1B8C1A51">
            <wp:simplePos x="0" y="0"/>
            <wp:positionH relativeFrom="margin">
              <wp:align>right</wp:align>
            </wp:positionH>
            <wp:positionV relativeFrom="paragraph">
              <wp:posOffset>3328106</wp:posOffset>
            </wp:positionV>
            <wp:extent cx="5486400" cy="25908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86400" cy="2590800"/>
                    </a:xfrm>
                    <a:prstGeom prst="rect">
                      <a:avLst/>
                    </a:prstGeom>
                  </pic:spPr>
                </pic:pic>
              </a:graphicData>
            </a:graphic>
            <wp14:sizeRelH relativeFrom="margin">
              <wp14:pctWidth>0</wp14:pctWidth>
            </wp14:sizeRelH>
            <wp14:sizeRelV relativeFrom="margin">
              <wp14:pctHeight>0</wp14:pctHeight>
            </wp14:sizeRelV>
          </wp:anchor>
        </w:drawing>
      </w:r>
      <w:r w:rsidR="003F01B0">
        <w:rPr>
          <w:noProof/>
        </w:rPr>
        <w:drawing>
          <wp:anchor distT="0" distB="0" distL="114300" distR="114300" simplePos="0" relativeHeight="251669504" behindDoc="0" locked="0" layoutInCell="1" allowOverlap="1" wp14:anchorId="641547A2" wp14:editId="3151AFA4">
            <wp:simplePos x="0" y="0"/>
            <wp:positionH relativeFrom="margin">
              <wp:posOffset>-20549</wp:posOffset>
            </wp:positionH>
            <wp:positionV relativeFrom="paragraph">
              <wp:posOffset>2204563</wp:posOffset>
            </wp:positionV>
            <wp:extent cx="5486400" cy="9144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86400" cy="914400"/>
                    </a:xfrm>
                    <a:prstGeom prst="rect">
                      <a:avLst/>
                    </a:prstGeom>
                  </pic:spPr>
                </pic:pic>
              </a:graphicData>
            </a:graphic>
          </wp:anchor>
        </w:drawing>
      </w:r>
      <w:r w:rsidR="006855BB" w:rsidRPr="00B675A7">
        <w:rPr>
          <w:noProof/>
        </w:rPr>
        <w:drawing>
          <wp:anchor distT="0" distB="0" distL="114300" distR="114300" simplePos="0" relativeHeight="251667456" behindDoc="0" locked="0" layoutInCell="1" allowOverlap="1" wp14:anchorId="2BC58F98" wp14:editId="45225E2B">
            <wp:simplePos x="0" y="0"/>
            <wp:positionH relativeFrom="margin">
              <wp:posOffset>-903869</wp:posOffset>
            </wp:positionH>
            <wp:positionV relativeFrom="paragraph">
              <wp:posOffset>320675</wp:posOffset>
            </wp:positionV>
            <wp:extent cx="3482940" cy="1478915"/>
            <wp:effectExtent l="0" t="0" r="3810" b="698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482940" cy="1478915"/>
                    </a:xfrm>
                    <a:prstGeom prst="rect">
                      <a:avLst/>
                    </a:prstGeom>
                  </pic:spPr>
                </pic:pic>
              </a:graphicData>
            </a:graphic>
            <wp14:sizeRelH relativeFrom="margin">
              <wp14:pctWidth>0</wp14:pctWidth>
            </wp14:sizeRelH>
          </wp:anchor>
        </w:drawing>
      </w:r>
    </w:p>
    <w:sectPr w:rsidR="00B675A7" w:rsidRPr="00B162CA">
      <w:footerReference w:type="default" r:id="rId21"/>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273A44" w14:textId="77777777" w:rsidR="00561D9B" w:rsidRDefault="00561D9B" w:rsidP="00C6554A">
      <w:pPr>
        <w:spacing w:before="0" w:after="0" w:line="240" w:lineRule="auto"/>
      </w:pPr>
      <w:r>
        <w:separator/>
      </w:r>
    </w:p>
  </w:endnote>
  <w:endnote w:type="continuationSeparator" w:id="0">
    <w:p w14:paraId="7C396D95" w14:textId="77777777" w:rsidR="00561D9B" w:rsidRDefault="00561D9B"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339573" w14:textId="77777777" w:rsidR="002163EE"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7FCC93" w14:textId="77777777" w:rsidR="00561D9B" w:rsidRDefault="00561D9B" w:rsidP="00C6554A">
      <w:pPr>
        <w:spacing w:before="0" w:after="0" w:line="240" w:lineRule="auto"/>
      </w:pPr>
      <w:r>
        <w:separator/>
      </w:r>
    </w:p>
  </w:footnote>
  <w:footnote w:type="continuationSeparator" w:id="0">
    <w:p w14:paraId="08E9A4F1" w14:textId="77777777" w:rsidR="00561D9B" w:rsidRDefault="00561D9B"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8"/>
  </w:num>
  <w:num w:numId="3">
    <w:abstractNumId w:val="8"/>
  </w:num>
  <w:num w:numId="4">
    <w:abstractNumId w:val="9"/>
  </w:num>
  <w:num w:numId="5">
    <w:abstractNumId w:val="12"/>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161"/>
    <w:rsid w:val="000C3A7A"/>
    <w:rsid w:val="00135971"/>
    <w:rsid w:val="001548E0"/>
    <w:rsid w:val="001C4A0E"/>
    <w:rsid w:val="001D18F7"/>
    <w:rsid w:val="00216AE2"/>
    <w:rsid w:val="002554CD"/>
    <w:rsid w:val="00293B83"/>
    <w:rsid w:val="002B4294"/>
    <w:rsid w:val="00333D0D"/>
    <w:rsid w:val="003F01B0"/>
    <w:rsid w:val="003F0D40"/>
    <w:rsid w:val="004125D2"/>
    <w:rsid w:val="00465A4B"/>
    <w:rsid w:val="004C049F"/>
    <w:rsid w:val="005000E2"/>
    <w:rsid w:val="005214D4"/>
    <w:rsid w:val="00561D9B"/>
    <w:rsid w:val="005B3AC2"/>
    <w:rsid w:val="00612EF6"/>
    <w:rsid w:val="006855BB"/>
    <w:rsid w:val="006A3CE7"/>
    <w:rsid w:val="0071781E"/>
    <w:rsid w:val="007936A5"/>
    <w:rsid w:val="007A0040"/>
    <w:rsid w:val="007E1C6E"/>
    <w:rsid w:val="008264D5"/>
    <w:rsid w:val="008E0EF9"/>
    <w:rsid w:val="008E220B"/>
    <w:rsid w:val="00940938"/>
    <w:rsid w:val="00963B86"/>
    <w:rsid w:val="00970B2F"/>
    <w:rsid w:val="0097570A"/>
    <w:rsid w:val="009B713F"/>
    <w:rsid w:val="009C3F09"/>
    <w:rsid w:val="009C742A"/>
    <w:rsid w:val="00A21F2C"/>
    <w:rsid w:val="00A70D72"/>
    <w:rsid w:val="00B00004"/>
    <w:rsid w:val="00B162CA"/>
    <w:rsid w:val="00B46B5F"/>
    <w:rsid w:val="00B675A7"/>
    <w:rsid w:val="00B9283C"/>
    <w:rsid w:val="00B94AE1"/>
    <w:rsid w:val="00BB3161"/>
    <w:rsid w:val="00C026D5"/>
    <w:rsid w:val="00C053E5"/>
    <w:rsid w:val="00C522A2"/>
    <w:rsid w:val="00C6554A"/>
    <w:rsid w:val="00C82336"/>
    <w:rsid w:val="00CE157B"/>
    <w:rsid w:val="00D3365B"/>
    <w:rsid w:val="00DC216D"/>
    <w:rsid w:val="00DC7414"/>
    <w:rsid w:val="00DE35FC"/>
    <w:rsid w:val="00DE73F9"/>
    <w:rsid w:val="00E0607E"/>
    <w:rsid w:val="00E3396D"/>
    <w:rsid w:val="00E450EE"/>
    <w:rsid w:val="00E503F5"/>
    <w:rsid w:val="00E62A48"/>
    <w:rsid w:val="00EA4D68"/>
    <w:rsid w:val="00ED7C44"/>
    <w:rsid w:val="00F57EE6"/>
    <w:rsid w:val="00FA3A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AE4A45"/>
  <w15:chartTrackingRefBased/>
  <w15:docId w15:val="{32DC5870-A0B8-46AB-99F7-90025C34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table" w:styleId="TableGrid">
    <w:name w:val="Table Grid"/>
    <w:basedOn w:val="TableNormal"/>
    <w:uiPriority w:val="39"/>
    <w:rsid w:val="00BB316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559405">
      <w:bodyDiv w:val="1"/>
      <w:marLeft w:val="0"/>
      <w:marRight w:val="0"/>
      <w:marTop w:val="0"/>
      <w:marBottom w:val="0"/>
      <w:divBdr>
        <w:top w:val="none" w:sz="0" w:space="0" w:color="auto"/>
        <w:left w:val="none" w:sz="0" w:space="0" w:color="auto"/>
        <w:bottom w:val="none" w:sz="0" w:space="0" w:color="auto"/>
        <w:right w:val="none" w:sz="0" w:space="0" w:color="auto"/>
      </w:divBdr>
    </w:div>
    <w:div w:id="345180669">
      <w:bodyDiv w:val="1"/>
      <w:marLeft w:val="0"/>
      <w:marRight w:val="0"/>
      <w:marTop w:val="0"/>
      <w:marBottom w:val="0"/>
      <w:divBdr>
        <w:top w:val="none" w:sz="0" w:space="0" w:color="auto"/>
        <w:left w:val="none" w:sz="0" w:space="0" w:color="auto"/>
        <w:bottom w:val="none" w:sz="0" w:space="0" w:color="auto"/>
        <w:right w:val="none" w:sz="0" w:space="0" w:color="auto"/>
      </w:divBdr>
    </w:div>
    <w:div w:id="1081760028">
      <w:bodyDiv w:val="1"/>
      <w:marLeft w:val="0"/>
      <w:marRight w:val="0"/>
      <w:marTop w:val="0"/>
      <w:marBottom w:val="0"/>
      <w:divBdr>
        <w:top w:val="none" w:sz="0" w:space="0" w:color="auto"/>
        <w:left w:val="none" w:sz="0" w:space="0" w:color="auto"/>
        <w:bottom w:val="none" w:sz="0" w:space="0" w:color="auto"/>
        <w:right w:val="none" w:sz="0" w:space="0" w:color="auto"/>
      </w:divBdr>
    </w:div>
    <w:div w:id="1199315841">
      <w:bodyDiv w:val="1"/>
      <w:marLeft w:val="0"/>
      <w:marRight w:val="0"/>
      <w:marTop w:val="0"/>
      <w:marBottom w:val="0"/>
      <w:divBdr>
        <w:top w:val="none" w:sz="0" w:space="0" w:color="auto"/>
        <w:left w:val="none" w:sz="0" w:space="0" w:color="auto"/>
        <w:bottom w:val="none" w:sz="0" w:space="0" w:color="auto"/>
        <w:right w:val="none" w:sz="0" w:space="0" w:color="auto"/>
      </w:divBdr>
    </w:div>
    <w:div w:id="1462923657">
      <w:bodyDiv w:val="1"/>
      <w:marLeft w:val="0"/>
      <w:marRight w:val="0"/>
      <w:marTop w:val="0"/>
      <w:marBottom w:val="0"/>
      <w:divBdr>
        <w:top w:val="none" w:sz="0" w:space="0" w:color="auto"/>
        <w:left w:val="none" w:sz="0" w:space="0" w:color="auto"/>
        <w:bottom w:val="none" w:sz="0" w:space="0" w:color="auto"/>
        <w:right w:val="none" w:sz="0" w:space="0" w:color="auto"/>
      </w:divBdr>
    </w:div>
    <w:div w:id="153092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sant\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920</TotalTime>
  <Pages>1</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basant</dc:creator>
  <cp:keywords/>
  <dc:description/>
  <cp:lastModifiedBy>Tasneem Ibrahim Hassan Mohamed Taha</cp:lastModifiedBy>
  <cp:revision>50</cp:revision>
  <dcterms:created xsi:type="dcterms:W3CDTF">2023-04-28T18:39:00Z</dcterms:created>
  <dcterms:modified xsi:type="dcterms:W3CDTF">2026-09-14T20:29:00Z</dcterms:modified>
</cp:coreProperties>
</file>